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FDD6" w14:textId="77777777" w:rsidR="00AE2883" w:rsidRPr="00FB49F2" w:rsidRDefault="00AE2883">
      <w:pPr>
        <w:pStyle w:val="Ttulo1"/>
        <w:rPr>
          <w:b/>
          <w:sz w:val="24"/>
          <w:szCs w:val="24"/>
        </w:rPr>
      </w:pPr>
      <w:r w:rsidRPr="00FB49F2">
        <w:rPr>
          <w:b/>
          <w:sz w:val="24"/>
          <w:szCs w:val="24"/>
        </w:rPr>
        <w:t>PROJECT CHARTER</w:t>
      </w:r>
      <w:r w:rsidR="007A3BE4" w:rsidRPr="00FB49F2">
        <w:rPr>
          <w:b/>
          <w:sz w:val="24"/>
          <w:szCs w:val="24"/>
        </w:rPr>
        <w:t xml:space="preserve"> </w:t>
      </w:r>
      <w:r w:rsidR="00882F1C" w:rsidRPr="00FB49F2">
        <w:rPr>
          <w:b/>
          <w:sz w:val="44"/>
          <w:szCs w:val="44"/>
        </w:rPr>
        <w:t xml:space="preserve">           </w:t>
      </w:r>
    </w:p>
    <w:p w14:paraId="6687EEF4" w14:textId="77777777" w:rsidR="00AE2883" w:rsidRPr="00FB49F2" w:rsidRDefault="00AE2883">
      <w:pPr>
        <w:rPr>
          <w:sz w:val="20"/>
        </w:rPr>
      </w:pPr>
      <w:r w:rsidRPr="00FB49F2">
        <w:rPr>
          <w:sz w:val="20"/>
        </w:rPr>
        <w:tab/>
      </w:r>
    </w:p>
    <w:tbl>
      <w:tblPr>
        <w:tblW w:w="100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1890"/>
        <w:gridCol w:w="810"/>
        <w:gridCol w:w="648"/>
        <w:gridCol w:w="76"/>
        <w:gridCol w:w="1607"/>
        <w:gridCol w:w="189"/>
        <w:gridCol w:w="708"/>
        <w:gridCol w:w="786"/>
        <w:gridCol w:w="206"/>
        <w:gridCol w:w="992"/>
        <w:gridCol w:w="2169"/>
      </w:tblGrid>
      <w:tr w:rsidR="00FB49F2" w:rsidRPr="00FB49F2" w14:paraId="43691060" w14:textId="77777777" w:rsidTr="001149D5">
        <w:trPr>
          <w:gridBefore w:val="1"/>
          <w:wBefore w:w="18" w:type="dxa"/>
          <w:cantSplit/>
        </w:trPr>
        <w:tc>
          <w:tcPr>
            <w:tcW w:w="10081" w:type="dxa"/>
            <w:gridSpan w:val="11"/>
            <w:shd w:val="clear" w:color="auto" w:fill="262626" w:themeFill="text1" w:themeFillTint="D9"/>
          </w:tcPr>
          <w:p w14:paraId="07E6FC48" w14:textId="45485392" w:rsidR="00AE2883" w:rsidRPr="00FB49F2" w:rsidRDefault="00AE2883">
            <w:pPr>
              <w:pStyle w:val="Ttulo3"/>
              <w:rPr>
                <w:rFonts w:cs="Arial"/>
                <w:color w:val="auto"/>
                <w:sz w:val="18"/>
                <w:szCs w:val="18"/>
                <w:lang w:val="pt-PT"/>
              </w:rPr>
            </w:pPr>
            <w:r w:rsidRPr="00FB49F2">
              <w:rPr>
                <w:rFonts w:cs="Arial"/>
                <w:color w:val="auto"/>
                <w:sz w:val="18"/>
                <w:szCs w:val="18"/>
                <w:lang w:val="pt-PT"/>
              </w:rPr>
              <w:t xml:space="preserve">1. </w:t>
            </w:r>
            <w:r w:rsidR="00E1046B"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Informação geral</w:t>
            </w:r>
            <w:r w:rsidR="001149D5" w:rsidRPr="00FB49F2">
              <w:rPr>
                <w:rFonts w:cs="Arial"/>
                <w:color w:val="auto"/>
                <w:sz w:val="18"/>
                <w:szCs w:val="18"/>
                <w:lang w:val="pt-PT"/>
              </w:rPr>
              <w:t xml:space="preserve"> </w:t>
            </w:r>
          </w:p>
        </w:tc>
      </w:tr>
      <w:tr w:rsidR="00FB49F2" w:rsidRPr="00FB49F2" w14:paraId="681B2E03" w14:textId="77777777" w:rsidTr="001149D5">
        <w:trPr>
          <w:gridBefore w:val="1"/>
          <w:wBefore w:w="18" w:type="dxa"/>
          <w:cantSplit/>
        </w:trPr>
        <w:tc>
          <w:tcPr>
            <w:tcW w:w="2700" w:type="dxa"/>
            <w:gridSpan w:val="2"/>
            <w:shd w:val="pct15" w:color="auto" w:fill="FFFFFF"/>
          </w:tcPr>
          <w:p w14:paraId="30A611E3" w14:textId="4B5A6C70" w:rsidR="00AE2883" w:rsidRPr="00FB49F2" w:rsidRDefault="00E1046B">
            <w:pPr>
              <w:pStyle w:val="Cabealho"/>
              <w:spacing w:before="60" w:after="60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szCs w:val="18"/>
                <w:lang w:val="pt-PT"/>
              </w:rPr>
              <w:t>Nome do Projeto</w:t>
            </w:r>
            <w:r w:rsidR="001149D5" w:rsidRPr="00FB49F2">
              <w:rPr>
                <w:rFonts w:cs="Arial"/>
                <w:szCs w:val="18"/>
                <w:lang w:val="pt-PT"/>
              </w:rPr>
              <w:t>:</w:t>
            </w:r>
            <w:r w:rsidR="00AE2883" w:rsidRPr="00FB49F2">
              <w:rPr>
                <w:rFonts w:cs="Arial"/>
                <w:szCs w:val="18"/>
                <w:lang w:val="pt-PT"/>
              </w:rPr>
              <w:t xml:space="preserve"> </w:t>
            </w:r>
          </w:p>
        </w:tc>
        <w:tc>
          <w:tcPr>
            <w:tcW w:w="7381" w:type="dxa"/>
            <w:gridSpan w:val="9"/>
          </w:tcPr>
          <w:p w14:paraId="6E08F13A" w14:textId="2E6FEBAC" w:rsidR="00AE2883" w:rsidRPr="00FB49F2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Nome da proposta</w:t>
            </w:r>
          </w:p>
        </w:tc>
      </w:tr>
      <w:tr w:rsidR="00FB49F2" w:rsidRPr="00FB49F2" w14:paraId="53EAFAE6" w14:textId="77777777" w:rsidTr="00921D2A">
        <w:trPr>
          <w:gridBefore w:val="1"/>
          <w:wBefore w:w="18" w:type="dxa"/>
          <w:cantSplit/>
        </w:trPr>
        <w:tc>
          <w:tcPr>
            <w:tcW w:w="2700" w:type="dxa"/>
            <w:gridSpan w:val="2"/>
            <w:shd w:val="clear" w:color="auto" w:fill="D9D9D9" w:themeFill="background1" w:themeFillShade="D9"/>
          </w:tcPr>
          <w:p w14:paraId="75C11150" w14:textId="57793684" w:rsidR="00C66B98" w:rsidRPr="00FB49F2" w:rsidRDefault="00E1046B" w:rsidP="00AE21A0">
            <w:pPr>
              <w:pStyle w:val="Cabealho"/>
              <w:spacing w:before="60" w:after="60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szCs w:val="18"/>
                <w:lang w:val="pt-PT"/>
              </w:rPr>
              <w:t>Sponsor:</w:t>
            </w:r>
            <w:r w:rsidR="00C66B98" w:rsidRPr="00FB49F2">
              <w:rPr>
                <w:rFonts w:cs="Arial"/>
                <w:szCs w:val="18"/>
                <w:lang w:val="pt-PT"/>
              </w:rPr>
              <w:t xml:space="preserve"> </w:t>
            </w:r>
          </w:p>
        </w:tc>
        <w:tc>
          <w:tcPr>
            <w:tcW w:w="7381" w:type="dxa"/>
            <w:gridSpan w:val="9"/>
          </w:tcPr>
          <w:p w14:paraId="0AC21D4E" w14:textId="6E27C37A" w:rsidR="00C66B98" w:rsidRPr="00FB49F2" w:rsidRDefault="00FB49F2" w:rsidP="00AE21A0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  <w:r w:rsidRPr="00FB49F2">
              <w:rPr>
                <w:rFonts w:cs="Arial"/>
                <w:bCs/>
                <w:szCs w:val="18"/>
                <w:lang w:val="pt-PT"/>
              </w:rPr>
              <w:t>Orientador</w:t>
            </w:r>
            <w:r>
              <w:rPr>
                <w:rFonts w:cs="Arial"/>
                <w:bCs/>
                <w:szCs w:val="18"/>
                <w:lang w:val="pt-PT"/>
              </w:rPr>
              <w:t xml:space="preserve"> (pode ter mais de um sponsor)</w:t>
            </w:r>
          </w:p>
        </w:tc>
      </w:tr>
      <w:tr w:rsidR="00FB49F2" w:rsidRPr="00FB49F2" w14:paraId="5E4141DB" w14:textId="77777777" w:rsidTr="001149D5">
        <w:trPr>
          <w:gridBefore w:val="1"/>
          <w:wBefore w:w="18" w:type="dxa"/>
          <w:cantSplit/>
        </w:trPr>
        <w:tc>
          <w:tcPr>
            <w:tcW w:w="2700" w:type="dxa"/>
            <w:gridSpan w:val="2"/>
            <w:shd w:val="pct15" w:color="auto" w:fill="FFFFFF"/>
          </w:tcPr>
          <w:p w14:paraId="78A820EB" w14:textId="3770B082" w:rsidR="00C66B98" w:rsidRPr="00FB49F2" w:rsidRDefault="00EF541F" w:rsidP="00AE21A0">
            <w:pPr>
              <w:pStyle w:val="Cabealho"/>
              <w:spacing w:before="60" w:after="60"/>
              <w:rPr>
                <w:rFonts w:cs="Arial"/>
                <w:szCs w:val="18"/>
                <w:lang w:val="pt-PT"/>
              </w:rPr>
            </w:pPr>
            <w:r>
              <w:rPr>
                <w:rFonts w:cs="Arial"/>
                <w:szCs w:val="18"/>
                <w:lang w:val="pt-PT"/>
              </w:rPr>
              <w:t xml:space="preserve">Instituição / </w:t>
            </w:r>
            <w:r w:rsidR="00E1046B" w:rsidRPr="00FB49F2">
              <w:rPr>
                <w:rFonts w:cs="Arial"/>
                <w:szCs w:val="18"/>
                <w:lang w:val="pt-PT"/>
              </w:rPr>
              <w:t>Departamento</w:t>
            </w:r>
          </w:p>
        </w:tc>
        <w:tc>
          <w:tcPr>
            <w:tcW w:w="7381" w:type="dxa"/>
            <w:gridSpan w:val="9"/>
          </w:tcPr>
          <w:p w14:paraId="6503CFA1" w14:textId="6880315B" w:rsidR="00C66B98" w:rsidRPr="00FB49F2" w:rsidRDefault="00C66B98" w:rsidP="00AE21A0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</w:tr>
      <w:tr w:rsidR="00FB49F2" w:rsidRPr="00FB49F2" w14:paraId="1D8DF7F4" w14:textId="77777777" w:rsidTr="001149D5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blHeader/>
        </w:trPr>
        <w:tc>
          <w:tcPr>
            <w:tcW w:w="10081" w:type="dxa"/>
            <w:gridSpan w:val="11"/>
            <w:tcBorders>
              <w:top w:val="nil"/>
            </w:tcBorders>
            <w:shd w:val="clear" w:color="auto" w:fill="262626" w:themeFill="text1" w:themeFillTint="D9"/>
          </w:tcPr>
          <w:p w14:paraId="196D9F89" w14:textId="30264E17" w:rsidR="00AE2883" w:rsidRPr="00FB49F2" w:rsidRDefault="00AE2883">
            <w:pPr>
              <w:pStyle w:val="Ttulo3"/>
              <w:rPr>
                <w:rFonts w:cs="Arial"/>
                <w:color w:val="auto"/>
                <w:sz w:val="18"/>
                <w:szCs w:val="18"/>
                <w:lang w:val="pt-PT"/>
              </w:rPr>
            </w:pPr>
            <w:r w:rsidRPr="00FB49F2">
              <w:rPr>
                <w:rFonts w:cs="Arial"/>
                <w:color w:val="auto"/>
                <w:sz w:val="18"/>
                <w:szCs w:val="18"/>
                <w:lang w:val="pt-PT"/>
              </w:rPr>
              <w:t xml:space="preserve">2. </w:t>
            </w:r>
            <w:r w:rsidR="00E1046B"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Equipa do Projeto</w:t>
            </w:r>
          </w:p>
        </w:tc>
      </w:tr>
      <w:tr w:rsidR="00FB49F2" w:rsidRPr="00FB49F2" w14:paraId="552FFF6C" w14:textId="77777777" w:rsidTr="00DF1AD3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blHeader/>
        </w:trPr>
        <w:tc>
          <w:tcPr>
            <w:tcW w:w="1890" w:type="dxa"/>
            <w:shd w:val="pct15" w:color="auto" w:fill="FFFFFF"/>
          </w:tcPr>
          <w:p w14:paraId="6A6E136B" w14:textId="7509CCB6" w:rsidR="00AE2883" w:rsidRPr="00FB49F2" w:rsidRDefault="00921D2A">
            <w:pPr>
              <w:pStyle w:val="Ttulo3"/>
              <w:rPr>
                <w:rFonts w:cs="Arial"/>
                <w:color w:val="auto"/>
                <w:sz w:val="18"/>
                <w:szCs w:val="18"/>
                <w:lang w:val="pt-PT"/>
              </w:rPr>
            </w:pPr>
            <w:r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Cargo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shd w:val="pct15" w:color="auto" w:fill="FFFFFF"/>
          </w:tcPr>
          <w:p w14:paraId="1BEBF087" w14:textId="77777777" w:rsidR="00AE2883" w:rsidRPr="00FB49F2" w:rsidRDefault="001226CB">
            <w:pPr>
              <w:pStyle w:val="Ttulo4"/>
              <w:rPr>
                <w:rFonts w:cs="Arial"/>
                <w:b/>
                <w:i w:val="0"/>
                <w:szCs w:val="18"/>
                <w:lang w:val="pt-PT"/>
              </w:rPr>
            </w:pPr>
            <w:r w:rsidRPr="00FB49F2">
              <w:rPr>
                <w:rFonts w:cs="Arial"/>
                <w:b/>
                <w:i w:val="0"/>
                <w:szCs w:val="18"/>
                <w:lang w:val="pt-PT"/>
              </w:rPr>
              <w:t>Nome</w:t>
            </w:r>
          </w:p>
        </w:tc>
        <w:tc>
          <w:tcPr>
            <w:tcW w:w="1796" w:type="dxa"/>
            <w:gridSpan w:val="2"/>
            <w:tcBorders>
              <w:bottom w:val="nil"/>
            </w:tcBorders>
            <w:shd w:val="pct15" w:color="auto" w:fill="FFFFFF"/>
          </w:tcPr>
          <w:p w14:paraId="457719CC" w14:textId="18F9B303" w:rsidR="00AE2883" w:rsidRPr="00FB49F2" w:rsidRDefault="00DF1AD3">
            <w:pPr>
              <w:pStyle w:val="Ttulo4"/>
              <w:rPr>
                <w:rFonts w:cs="Arial"/>
                <w:b/>
                <w:i w:val="0"/>
                <w:szCs w:val="18"/>
                <w:lang w:val="pt-PT"/>
              </w:rPr>
            </w:pPr>
            <w:r>
              <w:rPr>
                <w:rFonts w:cs="Arial"/>
                <w:b/>
                <w:i w:val="0"/>
                <w:szCs w:val="18"/>
                <w:lang w:val="pt-PT"/>
              </w:rPr>
              <w:t>Instituição</w:t>
            </w:r>
          </w:p>
        </w:tc>
        <w:tc>
          <w:tcPr>
            <w:tcW w:w="1700" w:type="dxa"/>
            <w:gridSpan w:val="3"/>
            <w:tcBorders>
              <w:bottom w:val="nil"/>
            </w:tcBorders>
            <w:shd w:val="pct15" w:color="auto" w:fill="FFFFFF"/>
          </w:tcPr>
          <w:p w14:paraId="05258E24" w14:textId="700A7BE5" w:rsidR="00AE2883" w:rsidRPr="00FB49F2" w:rsidRDefault="00DF1AD3">
            <w:pPr>
              <w:pStyle w:val="Ttulo4"/>
              <w:rPr>
                <w:rFonts w:cs="Arial"/>
                <w:b/>
                <w:i w:val="0"/>
                <w:szCs w:val="18"/>
                <w:lang w:val="pt-PT"/>
              </w:rPr>
            </w:pPr>
            <w:r w:rsidRPr="00FB49F2">
              <w:rPr>
                <w:rFonts w:cs="Arial"/>
                <w:b/>
                <w:i w:val="0"/>
                <w:szCs w:val="18"/>
                <w:lang w:val="pt-PT"/>
              </w:rPr>
              <w:t>Departamento</w:t>
            </w:r>
          </w:p>
        </w:tc>
        <w:tc>
          <w:tcPr>
            <w:tcW w:w="3161" w:type="dxa"/>
            <w:gridSpan w:val="2"/>
            <w:tcBorders>
              <w:bottom w:val="nil"/>
            </w:tcBorders>
            <w:shd w:val="pct15" w:color="auto" w:fill="FFFFFF"/>
          </w:tcPr>
          <w:p w14:paraId="0CCAA531" w14:textId="77777777" w:rsidR="00AE2883" w:rsidRPr="00FB49F2" w:rsidRDefault="00AE2883">
            <w:pPr>
              <w:pStyle w:val="Ttulo4"/>
              <w:rPr>
                <w:rFonts w:cs="Arial"/>
                <w:b/>
                <w:i w:val="0"/>
                <w:szCs w:val="18"/>
                <w:lang w:val="pt-PT"/>
              </w:rPr>
            </w:pPr>
            <w:r w:rsidRPr="00FB49F2">
              <w:rPr>
                <w:rFonts w:cs="Arial"/>
                <w:b/>
                <w:i w:val="0"/>
                <w:szCs w:val="18"/>
                <w:lang w:val="pt-PT"/>
              </w:rPr>
              <w:t>E-mail</w:t>
            </w:r>
          </w:p>
        </w:tc>
      </w:tr>
      <w:tr w:rsidR="00FB49F2" w:rsidRPr="00FB49F2" w14:paraId="50C6E1AA" w14:textId="77777777" w:rsidTr="00DF1AD3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  <w:shd w:val="pct5" w:color="auto" w:fill="FFFFFF"/>
          </w:tcPr>
          <w:p w14:paraId="2D66BC09" w14:textId="515CA5C3" w:rsidR="00AE2883" w:rsidRPr="00FB49F2" w:rsidRDefault="00AE2883" w:rsidP="00DF1AD3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  <w:tc>
          <w:tcPr>
            <w:tcW w:w="1534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486B07" w14:textId="0D4CE663" w:rsidR="00AE2883" w:rsidRPr="00FB49F2" w:rsidRDefault="00AE2883" w:rsidP="003027F2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17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3EC981" w14:textId="06ABF118" w:rsidR="00AE2883" w:rsidRPr="00FB49F2" w:rsidRDefault="00AE2883" w:rsidP="003027F2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170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C52B29" w14:textId="2B44BA4D" w:rsidR="00AE2883" w:rsidRPr="00FB49F2" w:rsidRDefault="00AE2883" w:rsidP="003027F2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31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815A0CE" w14:textId="1D7EF9E0" w:rsidR="00AE2883" w:rsidRPr="00FB49F2" w:rsidRDefault="00AE2883" w:rsidP="003027F2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</w:tr>
      <w:tr w:rsidR="00FB49F2" w:rsidRPr="00FB49F2" w14:paraId="42323AE2" w14:textId="77777777" w:rsidTr="00DF1AD3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</w:tcPr>
          <w:p w14:paraId="78CC26FF" w14:textId="77777777" w:rsidR="00F92431" w:rsidRPr="00FB49F2" w:rsidRDefault="00F92431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  <w:tc>
          <w:tcPr>
            <w:tcW w:w="15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010896" w14:textId="6548CF76" w:rsidR="00F92431" w:rsidRPr="00FB49F2" w:rsidRDefault="00F92431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17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B33764" w14:textId="4309AD44" w:rsidR="00F92431" w:rsidRPr="00FB49F2" w:rsidRDefault="00F92431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170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60A316" w14:textId="5A3BCBE3" w:rsidR="00F92431" w:rsidRPr="00FB49F2" w:rsidRDefault="00F92431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31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D5D5FD5" w14:textId="5A2F0E13" w:rsidR="00F92431" w:rsidRPr="00FB49F2" w:rsidRDefault="00F92431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</w:tr>
      <w:tr w:rsidR="00FB49F2" w:rsidRPr="00FB49F2" w14:paraId="0E13FA39" w14:textId="77777777" w:rsidTr="00DF1AD3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</w:trPr>
        <w:tc>
          <w:tcPr>
            <w:tcW w:w="189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3F3F3"/>
          </w:tcPr>
          <w:p w14:paraId="1C09B50A" w14:textId="77777777" w:rsidR="00F92431" w:rsidRPr="00FB49F2" w:rsidRDefault="00F92431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  <w:tc>
          <w:tcPr>
            <w:tcW w:w="15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72F84E" w14:textId="72E18949" w:rsidR="00F92431" w:rsidRPr="00FB49F2" w:rsidRDefault="00F92431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17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ACA09A" w14:textId="5E0B4EF9" w:rsidR="00F92431" w:rsidRPr="00FB49F2" w:rsidRDefault="00F92431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170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9A0CBD" w14:textId="360AF950" w:rsidR="00F92431" w:rsidRPr="00FB49F2" w:rsidRDefault="00F92431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  <w:tc>
          <w:tcPr>
            <w:tcW w:w="31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9E76B81" w14:textId="354BBFD4" w:rsidR="00F92431" w:rsidRPr="00FB49F2" w:rsidRDefault="00F92431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</w:tr>
      <w:tr w:rsidR="00FB49F2" w:rsidRPr="00FB49F2" w14:paraId="6F79A7A1" w14:textId="77777777" w:rsidTr="001149D5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blHeader/>
        </w:trPr>
        <w:tc>
          <w:tcPr>
            <w:tcW w:w="10081" w:type="dxa"/>
            <w:gridSpan w:val="11"/>
            <w:tcBorders>
              <w:top w:val="nil"/>
            </w:tcBorders>
            <w:shd w:val="clear" w:color="auto" w:fill="262626" w:themeFill="text1" w:themeFillTint="D9"/>
          </w:tcPr>
          <w:p w14:paraId="2F7325B0" w14:textId="77777777" w:rsidR="002112B3" w:rsidRPr="00FB49F2" w:rsidRDefault="002112B3" w:rsidP="003027F2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  <w:r w:rsidRPr="00FB49F2">
              <w:rPr>
                <w:rFonts w:cs="Arial"/>
                <w:b/>
                <w:szCs w:val="18"/>
                <w:lang w:val="pt-PT"/>
              </w:rPr>
              <w:t>3. Stakeholders</w:t>
            </w:r>
          </w:p>
        </w:tc>
      </w:tr>
      <w:tr w:rsidR="00FB49F2" w:rsidRPr="00FB49F2" w14:paraId="655C2EB6" w14:textId="77777777" w:rsidTr="007F0E1A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rHeight w:val="348"/>
        </w:trPr>
        <w:tc>
          <w:tcPr>
            <w:tcW w:w="5928" w:type="dxa"/>
            <w:gridSpan w:val="7"/>
            <w:tcBorders>
              <w:top w:val="single" w:sz="6" w:space="0" w:color="auto"/>
              <w:left w:val="single" w:sz="6" w:space="0" w:color="auto"/>
            </w:tcBorders>
            <w:shd w:val="clear" w:color="auto" w:fill="E7E6E6" w:themeFill="background2"/>
          </w:tcPr>
          <w:p w14:paraId="0F8AA611" w14:textId="1A4964BA" w:rsidR="00F80517" w:rsidRPr="00FB49F2" w:rsidRDefault="00F80517" w:rsidP="00EE00AA">
            <w:pPr>
              <w:pStyle w:val="CovFormText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szCs w:val="18"/>
                <w:lang w:val="pt-PT"/>
              </w:rPr>
              <w:t>Nome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</w:tcBorders>
            <w:shd w:val="clear" w:color="auto" w:fill="E7E6E6" w:themeFill="background2"/>
          </w:tcPr>
          <w:p w14:paraId="5511A448" w14:textId="2AEE52AC" w:rsidR="00F80517" w:rsidRPr="00FB49F2" w:rsidRDefault="00F80517" w:rsidP="00EE00AA">
            <w:pPr>
              <w:pStyle w:val="CovFormText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szCs w:val="18"/>
                <w:lang w:val="pt-PT"/>
              </w:rPr>
              <w:t>Poder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</w:tcBorders>
            <w:shd w:val="clear" w:color="auto" w:fill="E7E6E6" w:themeFill="background2"/>
          </w:tcPr>
          <w:p w14:paraId="2920AB66" w14:textId="28FC8244" w:rsidR="00F80517" w:rsidRPr="00FB49F2" w:rsidRDefault="00F80517" w:rsidP="00EE00AA">
            <w:pPr>
              <w:pStyle w:val="CovFormText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szCs w:val="18"/>
                <w:lang w:val="pt-PT"/>
              </w:rPr>
              <w:t>Interesse</w:t>
            </w:r>
          </w:p>
        </w:tc>
      </w:tr>
      <w:tr w:rsidR="00FB49F2" w:rsidRPr="00FB49F2" w14:paraId="4C7C5821" w14:textId="77777777" w:rsidTr="007F0E1A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rHeight w:val="348"/>
        </w:trPr>
        <w:tc>
          <w:tcPr>
            <w:tcW w:w="5928" w:type="dxa"/>
            <w:gridSpan w:val="7"/>
            <w:tcBorders>
              <w:top w:val="single" w:sz="6" w:space="0" w:color="auto"/>
              <w:left w:val="single" w:sz="6" w:space="0" w:color="auto"/>
            </w:tcBorders>
          </w:tcPr>
          <w:p w14:paraId="6F1189D5" w14:textId="21ECF4FD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Utilizadores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0EE1AFC3" w14:textId="10DC053E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Baixo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</w:tcBorders>
          </w:tcPr>
          <w:p w14:paraId="4FECDA37" w14:textId="34AB8D12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Alto</w:t>
            </w:r>
          </w:p>
        </w:tc>
      </w:tr>
      <w:tr w:rsidR="00FB49F2" w:rsidRPr="00FB49F2" w14:paraId="1A218DE0" w14:textId="77777777" w:rsidTr="007F0E1A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rHeight w:val="348"/>
        </w:trPr>
        <w:tc>
          <w:tcPr>
            <w:tcW w:w="5928" w:type="dxa"/>
            <w:gridSpan w:val="7"/>
            <w:tcBorders>
              <w:top w:val="single" w:sz="6" w:space="0" w:color="auto"/>
              <w:left w:val="single" w:sz="6" w:space="0" w:color="auto"/>
            </w:tcBorders>
          </w:tcPr>
          <w:p w14:paraId="39995295" w14:textId="54B60513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Clientes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4A01EAC8" w14:textId="1322B94D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Alto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</w:tcBorders>
          </w:tcPr>
          <w:p w14:paraId="594DD642" w14:textId="4F6FAAAA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Médio</w:t>
            </w:r>
          </w:p>
        </w:tc>
      </w:tr>
      <w:tr w:rsidR="00FB49F2" w:rsidRPr="00FB49F2" w14:paraId="58C0C09F" w14:textId="77777777" w:rsidTr="007F0E1A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rHeight w:val="348"/>
        </w:trPr>
        <w:tc>
          <w:tcPr>
            <w:tcW w:w="5928" w:type="dxa"/>
            <w:gridSpan w:val="7"/>
            <w:tcBorders>
              <w:top w:val="single" w:sz="6" w:space="0" w:color="auto"/>
              <w:left w:val="single" w:sz="6" w:space="0" w:color="auto"/>
            </w:tcBorders>
          </w:tcPr>
          <w:p w14:paraId="500B1D9B" w14:textId="327473B3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Entidade reguladora da proteção de dados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557BB3DA" w14:textId="7F5006B3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Médio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</w:tcBorders>
          </w:tcPr>
          <w:p w14:paraId="144C936F" w14:textId="0C59C047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Baixo</w:t>
            </w:r>
          </w:p>
        </w:tc>
      </w:tr>
      <w:tr w:rsidR="00FB49F2" w:rsidRPr="00FB49F2" w14:paraId="26863B42" w14:textId="77777777" w:rsidTr="007F0E1A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rHeight w:val="348"/>
        </w:trPr>
        <w:tc>
          <w:tcPr>
            <w:tcW w:w="5928" w:type="dxa"/>
            <w:gridSpan w:val="7"/>
            <w:tcBorders>
              <w:top w:val="single" w:sz="6" w:space="0" w:color="auto"/>
              <w:left w:val="single" w:sz="6" w:space="0" w:color="auto"/>
            </w:tcBorders>
          </w:tcPr>
          <w:p w14:paraId="3DB0D108" w14:textId="35D04D1B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Concorrência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434FE1EB" w14:textId="5661D037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Baixo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</w:tcBorders>
          </w:tcPr>
          <w:p w14:paraId="75AA6F8C" w14:textId="6178FE4D" w:rsidR="00F80517" w:rsidRPr="00FB49F2" w:rsidRDefault="00FB49F2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Baixo</w:t>
            </w:r>
          </w:p>
        </w:tc>
      </w:tr>
      <w:tr w:rsidR="00FB49F2" w:rsidRPr="00FB49F2" w14:paraId="2BCFD4E2" w14:textId="77777777" w:rsidTr="007F0E1A">
        <w:tblPrEx>
          <w:tblBorders>
            <w:top w:val="none" w:sz="0" w:space="0" w:color="auto"/>
          </w:tblBorders>
        </w:tblPrEx>
        <w:trPr>
          <w:gridBefore w:val="1"/>
          <w:wBefore w:w="18" w:type="dxa"/>
          <w:cantSplit/>
          <w:trHeight w:val="348"/>
        </w:trPr>
        <w:tc>
          <w:tcPr>
            <w:tcW w:w="5928" w:type="dxa"/>
            <w:gridSpan w:val="7"/>
            <w:tcBorders>
              <w:top w:val="single" w:sz="6" w:space="0" w:color="auto"/>
              <w:left w:val="single" w:sz="6" w:space="0" w:color="auto"/>
            </w:tcBorders>
          </w:tcPr>
          <w:p w14:paraId="2ADA0D3C" w14:textId="77777777" w:rsidR="00F80517" w:rsidRPr="00FB49F2" w:rsidRDefault="00F80517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0A3A772A" w14:textId="77777777" w:rsidR="00F80517" w:rsidRPr="00FB49F2" w:rsidRDefault="00F80517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</w:tcBorders>
          </w:tcPr>
          <w:p w14:paraId="069C0DF3" w14:textId="74ACF904" w:rsidR="00F80517" w:rsidRPr="00FB49F2" w:rsidRDefault="00F80517" w:rsidP="00EE00AA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</w:p>
        </w:tc>
      </w:tr>
      <w:tr w:rsidR="00FB49F2" w:rsidRPr="00FB49F2" w14:paraId="24F1FF65" w14:textId="77777777" w:rsidTr="001149D5">
        <w:trPr>
          <w:cantSplit/>
          <w:tblHeader/>
        </w:trPr>
        <w:tc>
          <w:tcPr>
            <w:tcW w:w="10099" w:type="dxa"/>
            <w:gridSpan w:val="12"/>
            <w:shd w:val="clear" w:color="auto" w:fill="262626" w:themeFill="text1" w:themeFillTint="D9"/>
          </w:tcPr>
          <w:p w14:paraId="435B69AE" w14:textId="6595EA2D" w:rsidR="00AE2883" w:rsidRPr="00FB49F2" w:rsidRDefault="002112B3">
            <w:pPr>
              <w:pStyle w:val="Ttulo3"/>
              <w:rPr>
                <w:rFonts w:cs="Arial"/>
                <w:color w:val="auto"/>
                <w:sz w:val="18"/>
                <w:szCs w:val="18"/>
                <w:lang w:val="pt-PT"/>
              </w:rPr>
            </w:pPr>
            <w:bookmarkStart w:id="0" w:name="_Hlk128953788"/>
            <w:r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4</w:t>
            </w:r>
            <w:r w:rsidR="00AE2883" w:rsidRPr="00FB49F2">
              <w:rPr>
                <w:rFonts w:cs="Arial"/>
                <w:color w:val="auto"/>
                <w:sz w:val="18"/>
                <w:szCs w:val="18"/>
                <w:lang w:val="pt-PT"/>
              </w:rPr>
              <w:t xml:space="preserve">. </w:t>
            </w:r>
            <w:r w:rsidR="00E1046B"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Âmbito</w:t>
            </w:r>
          </w:p>
        </w:tc>
      </w:tr>
      <w:bookmarkEnd w:id="0"/>
      <w:tr w:rsidR="00FB49F2" w:rsidRPr="00FB49F2" w14:paraId="056E534F" w14:textId="77777777" w:rsidTr="001149D5">
        <w:trPr>
          <w:cantSplit/>
          <w:trHeight w:val="525"/>
        </w:trPr>
        <w:tc>
          <w:tcPr>
            <w:tcW w:w="10099" w:type="dxa"/>
            <w:gridSpan w:val="12"/>
            <w:shd w:val="pct5" w:color="auto" w:fill="FFFFFF"/>
          </w:tcPr>
          <w:p w14:paraId="72DF8E98" w14:textId="57E3C1C2" w:rsidR="00AE2883" w:rsidRPr="00FB49F2" w:rsidRDefault="001B671D">
            <w:pPr>
              <w:keepNext/>
              <w:keepLines/>
              <w:spacing w:before="240"/>
              <w:rPr>
                <w:rFonts w:cs="Arial"/>
                <w:sz w:val="18"/>
                <w:szCs w:val="18"/>
                <w:lang w:val="pt-PT"/>
              </w:rPr>
            </w:pPr>
            <w:r w:rsidRPr="00FB49F2">
              <w:rPr>
                <w:rFonts w:cs="Arial"/>
                <w:b/>
                <w:sz w:val="18"/>
                <w:szCs w:val="18"/>
                <w:lang w:val="pt-PT"/>
              </w:rPr>
              <w:t xml:space="preserve">Problema / </w:t>
            </w:r>
            <w:r w:rsidR="00AB63F5" w:rsidRPr="00FB49F2">
              <w:rPr>
                <w:rFonts w:cs="Arial"/>
                <w:b/>
                <w:sz w:val="18"/>
                <w:szCs w:val="18"/>
                <w:lang w:val="pt-PT"/>
              </w:rPr>
              <w:t>justificação</w:t>
            </w:r>
          </w:p>
        </w:tc>
      </w:tr>
      <w:tr w:rsidR="00FB49F2" w:rsidRPr="00FB49F2" w14:paraId="3CE6CB6F" w14:textId="77777777" w:rsidTr="001149D5">
        <w:trPr>
          <w:cantSplit/>
          <w:trHeight w:val="768"/>
        </w:trPr>
        <w:tc>
          <w:tcPr>
            <w:tcW w:w="10099" w:type="dxa"/>
            <w:gridSpan w:val="12"/>
          </w:tcPr>
          <w:p w14:paraId="4E384867" w14:textId="0FB17BCC" w:rsidR="007B50A7" w:rsidRPr="00FB49F2" w:rsidRDefault="00AB63F5">
            <w:pPr>
              <w:pStyle w:val="CovFormText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szCs w:val="18"/>
                <w:lang w:val="pt-PT"/>
              </w:rPr>
              <w:t>Problema, necessidade, Reseach area e Reseach Topic, etc.</w:t>
            </w:r>
          </w:p>
          <w:p w14:paraId="4E937CB2" w14:textId="77777777" w:rsidR="007B50A7" w:rsidRPr="00FB49F2" w:rsidRDefault="007B50A7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08E899A0" w14:textId="77777777" w:rsidR="00AB63F5" w:rsidRPr="00FB49F2" w:rsidRDefault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47BCBF7D" w14:textId="77777777" w:rsidR="00AB63F5" w:rsidRPr="00FB49F2" w:rsidRDefault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6EEBEE34" w14:textId="77777777" w:rsidR="007B50A7" w:rsidRPr="00FB49F2" w:rsidRDefault="007B50A7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600483D8" w14:textId="77777777" w:rsidR="007B50A7" w:rsidRPr="00FB49F2" w:rsidRDefault="007B50A7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5996BF9A" w14:textId="77777777" w:rsidR="007B50A7" w:rsidRPr="00FB49F2" w:rsidRDefault="007B50A7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747EBB5D" w14:textId="4D0FED03" w:rsidR="007B50A7" w:rsidRPr="00FB49F2" w:rsidRDefault="007B50A7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</w:tr>
      <w:tr w:rsidR="00FB49F2" w:rsidRPr="00FB49F2" w14:paraId="43F8BD75" w14:textId="77777777" w:rsidTr="00AB63F5">
        <w:trPr>
          <w:cantSplit/>
          <w:trHeight w:val="637"/>
        </w:trPr>
        <w:tc>
          <w:tcPr>
            <w:tcW w:w="10099" w:type="dxa"/>
            <w:gridSpan w:val="12"/>
            <w:shd w:val="clear" w:color="auto" w:fill="F2F2F2" w:themeFill="background1" w:themeFillShade="F2"/>
          </w:tcPr>
          <w:p w14:paraId="1D4039DE" w14:textId="71A5E96D" w:rsidR="00AB63F5" w:rsidRPr="00FB49F2" w:rsidRDefault="00AB63F5" w:rsidP="00AB63F5">
            <w:pPr>
              <w:keepNext/>
              <w:keepLines/>
              <w:spacing w:before="240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b/>
                <w:sz w:val="18"/>
                <w:szCs w:val="18"/>
                <w:lang w:val="pt-PT"/>
              </w:rPr>
              <w:t>Objetivos do projeto</w:t>
            </w:r>
          </w:p>
        </w:tc>
      </w:tr>
      <w:tr w:rsidR="00FB49F2" w:rsidRPr="00FB49F2" w14:paraId="4B1D1CDB" w14:textId="77777777" w:rsidTr="001149D5">
        <w:trPr>
          <w:cantSplit/>
          <w:trHeight w:val="768"/>
        </w:trPr>
        <w:tc>
          <w:tcPr>
            <w:tcW w:w="10099" w:type="dxa"/>
            <w:gridSpan w:val="12"/>
          </w:tcPr>
          <w:p w14:paraId="5D6CF2A0" w14:textId="1285547C" w:rsidR="00AB63F5" w:rsidRPr="00FB49F2" w:rsidRDefault="00AB63F5" w:rsidP="00AB63F5">
            <w:pPr>
              <w:pStyle w:val="CovFormText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szCs w:val="18"/>
                <w:lang w:val="pt-PT"/>
              </w:rPr>
              <w:t xml:space="preserve">Gerais, específicos, , </w:t>
            </w:r>
            <w:r w:rsidR="002C4754" w:rsidRPr="00FB49F2">
              <w:rPr>
                <w:rFonts w:cs="Arial"/>
                <w:szCs w:val="18"/>
                <w:lang w:val="pt-PT"/>
              </w:rPr>
              <w:t xml:space="preserve">metodologia </w:t>
            </w:r>
            <w:r w:rsidRPr="00FB49F2">
              <w:rPr>
                <w:rFonts w:cs="Arial"/>
                <w:szCs w:val="18"/>
                <w:lang w:val="pt-PT"/>
              </w:rPr>
              <w:t>Research question (s), hipótese, etc</w:t>
            </w:r>
          </w:p>
          <w:p w14:paraId="3444B998" w14:textId="77777777" w:rsidR="00AB63F5" w:rsidRPr="00FB49F2" w:rsidRDefault="00AB63F5" w:rsidP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523328CF" w14:textId="77777777" w:rsidR="00AB63F5" w:rsidRPr="00FB49F2" w:rsidRDefault="00AB63F5" w:rsidP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0C5D070D" w14:textId="77777777" w:rsidR="00AB63F5" w:rsidRPr="00FB49F2" w:rsidRDefault="00AB63F5" w:rsidP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37742C62" w14:textId="77777777" w:rsidR="00AB63F5" w:rsidRPr="00FB49F2" w:rsidRDefault="00AB63F5" w:rsidP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2AF0CB34" w14:textId="77777777" w:rsidR="00AB63F5" w:rsidRPr="00FB49F2" w:rsidRDefault="00AB63F5" w:rsidP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6F0F46BB" w14:textId="77777777" w:rsidR="00AB63F5" w:rsidRPr="00FB49F2" w:rsidRDefault="00AB63F5" w:rsidP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414A4E54" w14:textId="77777777" w:rsidR="00AB63F5" w:rsidRPr="00FB49F2" w:rsidRDefault="00AB63F5" w:rsidP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4F8C0EB5" w14:textId="77777777" w:rsidR="00AB63F5" w:rsidRPr="00FB49F2" w:rsidRDefault="00AB63F5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</w:tr>
      <w:tr w:rsidR="00FB49F2" w:rsidRPr="00FB49F2" w14:paraId="42DA591D" w14:textId="77777777" w:rsidTr="00F80517">
        <w:trPr>
          <w:cantSplit/>
          <w:trHeight w:val="540"/>
        </w:trPr>
        <w:tc>
          <w:tcPr>
            <w:tcW w:w="10099" w:type="dxa"/>
            <w:gridSpan w:val="12"/>
            <w:shd w:val="clear" w:color="auto" w:fill="F2F2F2" w:themeFill="background1" w:themeFillShade="F2"/>
          </w:tcPr>
          <w:p w14:paraId="3A434C7E" w14:textId="447695F0" w:rsidR="00F80517" w:rsidRPr="00FB49F2" w:rsidRDefault="00F80517" w:rsidP="00F80517">
            <w:pPr>
              <w:keepNext/>
              <w:keepLines/>
              <w:spacing w:before="240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b/>
                <w:sz w:val="18"/>
                <w:szCs w:val="18"/>
                <w:lang w:val="pt-PT"/>
              </w:rPr>
              <w:lastRenderedPageBreak/>
              <w:t>Benefícios</w:t>
            </w:r>
          </w:p>
        </w:tc>
      </w:tr>
      <w:tr w:rsidR="00FB49F2" w:rsidRPr="00FB49F2" w14:paraId="64A27804" w14:textId="77777777" w:rsidTr="001149D5">
        <w:trPr>
          <w:cantSplit/>
          <w:trHeight w:val="768"/>
        </w:trPr>
        <w:tc>
          <w:tcPr>
            <w:tcW w:w="10099" w:type="dxa"/>
            <w:gridSpan w:val="12"/>
          </w:tcPr>
          <w:p w14:paraId="05D76971" w14:textId="01F2EB3F" w:rsidR="00AB63F5" w:rsidRDefault="00FB49F2" w:rsidP="00F80517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Valor que o clientes ou utilizadores retirarão no futuro com esta dissertação, exemplos:</w:t>
            </w:r>
          </w:p>
          <w:p w14:paraId="6D16B6B8" w14:textId="7C821554" w:rsidR="00FB49F2" w:rsidRDefault="00FB49F2" w:rsidP="00F80517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Redução em tempo (quantificar)</w:t>
            </w:r>
          </w:p>
          <w:p w14:paraId="3319C519" w14:textId="6B559DED" w:rsidR="00FB49F2" w:rsidRDefault="00FB49F2" w:rsidP="00F80517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Redução de custo (quantificar)</w:t>
            </w:r>
          </w:p>
          <w:p w14:paraId="4A91B5D4" w14:textId="4F8156B7" w:rsidR="00FB49F2" w:rsidRDefault="00FB49F2" w:rsidP="00F80517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Aumento de clientes (estimativa)</w:t>
            </w:r>
          </w:p>
          <w:p w14:paraId="138BFDB3" w14:textId="1E8E3C58" w:rsidR="007B50A7" w:rsidRPr="00FB49F2" w:rsidRDefault="00FB49F2" w:rsidP="00F80517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Etc.</w:t>
            </w:r>
          </w:p>
          <w:p w14:paraId="30FA9C23" w14:textId="77777777" w:rsidR="007B50A7" w:rsidRPr="00FB49F2" w:rsidRDefault="007B50A7" w:rsidP="00F80517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</w:p>
          <w:p w14:paraId="04E87378" w14:textId="77777777" w:rsidR="007B50A7" w:rsidRPr="00FB49F2" w:rsidRDefault="007B50A7" w:rsidP="00F80517">
            <w:pPr>
              <w:pStyle w:val="CovFormText"/>
              <w:rPr>
                <w:rFonts w:cs="Arial"/>
                <w:b/>
                <w:szCs w:val="18"/>
                <w:lang w:val="pt-PT"/>
              </w:rPr>
            </w:pPr>
          </w:p>
        </w:tc>
      </w:tr>
      <w:tr w:rsidR="00FB49F2" w:rsidRPr="00FB49F2" w14:paraId="7BB934CB" w14:textId="77777777" w:rsidTr="001149D5">
        <w:trPr>
          <w:cantSplit/>
        </w:trPr>
        <w:tc>
          <w:tcPr>
            <w:tcW w:w="10099" w:type="dxa"/>
            <w:gridSpan w:val="12"/>
            <w:shd w:val="pct5" w:color="auto" w:fill="FFFFFF"/>
          </w:tcPr>
          <w:p w14:paraId="7D17237C" w14:textId="2A41EFB3" w:rsidR="00AE2883" w:rsidRPr="00FB49F2" w:rsidRDefault="00E1046B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  <w:lang w:val="pt-PT"/>
              </w:rPr>
            </w:pPr>
            <w:r w:rsidRPr="00FB49F2">
              <w:rPr>
                <w:rFonts w:cs="Arial"/>
                <w:b/>
                <w:sz w:val="18"/>
                <w:szCs w:val="18"/>
                <w:lang w:val="pt-PT"/>
              </w:rPr>
              <w:t>Entregáveis</w:t>
            </w:r>
          </w:p>
        </w:tc>
      </w:tr>
      <w:tr w:rsidR="00FB49F2" w:rsidRPr="00FB49F2" w14:paraId="174AF32A" w14:textId="77777777" w:rsidTr="001149D5">
        <w:trPr>
          <w:cantSplit/>
          <w:trHeight w:val="777"/>
        </w:trPr>
        <w:tc>
          <w:tcPr>
            <w:tcW w:w="10099" w:type="dxa"/>
            <w:gridSpan w:val="12"/>
          </w:tcPr>
          <w:p w14:paraId="327A2F3C" w14:textId="2ACF5D8F" w:rsidR="00FB49F2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Tudo o que o projeto entregue, exemplos:</w:t>
            </w:r>
          </w:p>
          <w:p w14:paraId="7B38AFA8" w14:textId="2F1ACEBF" w:rsidR="00553CB6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Plano de projeto</w:t>
            </w:r>
          </w:p>
          <w:p w14:paraId="317BB0FF" w14:textId="0446E14E" w:rsidR="00FB49F2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Relatório de dissertação</w:t>
            </w:r>
          </w:p>
          <w:p w14:paraId="2038A057" w14:textId="0796612E" w:rsidR="00FB49F2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Apresentação e discussão</w:t>
            </w:r>
          </w:p>
          <w:p w14:paraId="1FEA9D60" w14:textId="222485CD" w:rsidR="00FB49F2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Relatório de testes</w:t>
            </w:r>
          </w:p>
          <w:p w14:paraId="704E330D" w14:textId="5B67F7DD" w:rsidR="00FB49F2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Código de software</w:t>
            </w:r>
          </w:p>
          <w:p w14:paraId="7E08CBD6" w14:textId="758360C2" w:rsidR="007B50A7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Questionário aos utilizadores</w:t>
            </w:r>
          </w:p>
          <w:p w14:paraId="1AE5462B" w14:textId="51058D9B" w:rsidR="00FB49F2" w:rsidRPr="00FB49F2" w:rsidRDefault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Etc.</w:t>
            </w:r>
          </w:p>
          <w:p w14:paraId="0B2B4D8E" w14:textId="3E9561AC" w:rsidR="007B50A7" w:rsidRPr="00FB49F2" w:rsidRDefault="007B50A7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</w:tr>
      <w:tr w:rsidR="00FB49F2" w:rsidRPr="00FB49F2" w14:paraId="5B9679F3" w14:textId="77777777">
        <w:trPr>
          <w:cantSplit/>
          <w:tblHeader/>
        </w:trPr>
        <w:tc>
          <w:tcPr>
            <w:tcW w:w="10099" w:type="dxa"/>
            <w:gridSpan w:val="12"/>
            <w:shd w:val="clear" w:color="auto" w:fill="262626" w:themeFill="text1" w:themeFillTint="D9"/>
          </w:tcPr>
          <w:p w14:paraId="07DA4505" w14:textId="24EEA430" w:rsidR="00E06E68" w:rsidRPr="00FB49F2" w:rsidRDefault="00F80517">
            <w:pPr>
              <w:pStyle w:val="Ttulo3"/>
              <w:rPr>
                <w:rFonts w:cs="Arial"/>
                <w:color w:val="auto"/>
                <w:sz w:val="18"/>
                <w:szCs w:val="18"/>
                <w:lang w:val="pt-PT"/>
              </w:rPr>
            </w:pPr>
            <w:bookmarkStart w:id="1" w:name="_Hlk128953833"/>
            <w:r w:rsidRPr="00FB49F2">
              <w:rPr>
                <w:rFonts w:cs="Arial"/>
                <w:color w:val="auto"/>
                <w:sz w:val="18"/>
                <w:szCs w:val="18"/>
                <w:lang w:val="pt-PT"/>
              </w:rPr>
              <w:t xml:space="preserve">5. </w:t>
            </w:r>
            <w:r w:rsidR="00E06E68"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Tempo</w:t>
            </w:r>
          </w:p>
        </w:tc>
      </w:tr>
      <w:tr w:rsidR="00FB49F2" w:rsidRPr="00FB49F2" w14:paraId="1B59AE71" w14:textId="77777777" w:rsidTr="00D95D29">
        <w:trPr>
          <w:cantSplit/>
          <w:trHeight w:val="340"/>
        </w:trPr>
        <w:tc>
          <w:tcPr>
            <w:tcW w:w="10099" w:type="dxa"/>
            <w:gridSpan w:val="12"/>
            <w:shd w:val="pct5" w:color="auto" w:fill="FFFFFF"/>
            <w:vAlign w:val="center"/>
          </w:tcPr>
          <w:p w14:paraId="3DA5C3EA" w14:textId="3DD5460B" w:rsidR="00E1046B" w:rsidRPr="00FB49F2" w:rsidRDefault="00E1046B" w:rsidP="00E1046B">
            <w:pPr>
              <w:keepNext/>
              <w:keepLines/>
              <w:spacing w:before="240"/>
              <w:rPr>
                <w:rFonts w:cs="Arial"/>
                <w:i/>
                <w:sz w:val="18"/>
                <w:szCs w:val="18"/>
                <w:lang w:val="pt-PT"/>
              </w:rPr>
            </w:pPr>
            <w:bookmarkStart w:id="2" w:name="_Hlk128953863"/>
            <w:bookmarkEnd w:id="1"/>
            <w:proofErr w:type="spellStart"/>
            <w:r w:rsidRPr="00FB49F2">
              <w:rPr>
                <w:rFonts w:cs="Arial"/>
                <w:b/>
                <w:sz w:val="18"/>
                <w:szCs w:val="18"/>
                <w:lang w:val="pt-PT"/>
              </w:rPr>
              <w:t>Milestones</w:t>
            </w:r>
            <w:proofErr w:type="spellEnd"/>
            <w:r w:rsidRPr="00FB49F2">
              <w:rPr>
                <w:rFonts w:cs="Arial"/>
                <w:b/>
                <w:sz w:val="18"/>
                <w:szCs w:val="18"/>
                <w:lang w:val="pt-PT"/>
              </w:rPr>
              <w:t xml:space="preserve"> </w:t>
            </w:r>
            <w:r w:rsidR="00E06E68" w:rsidRPr="00FB49F2">
              <w:rPr>
                <w:rFonts w:cs="Arial"/>
                <w:b/>
                <w:sz w:val="18"/>
                <w:szCs w:val="18"/>
                <w:lang w:val="pt-PT"/>
              </w:rPr>
              <w:t>/ Datas</w:t>
            </w:r>
          </w:p>
        </w:tc>
      </w:tr>
      <w:tr w:rsidR="00FB49F2" w:rsidRPr="00FB49F2" w14:paraId="5C7FFB49" w14:textId="77777777" w:rsidTr="00E06E68">
        <w:trPr>
          <w:cantSplit/>
          <w:trHeight w:val="1407"/>
        </w:trPr>
        <w:tc>
          <w:tcPr>
            <w:tcW w:w="10099" w:type="dxa"/>
            <w:gridSpan w:val="12"/>
          </w:tcPr>
          <w:p w14:paraId="05842303" w14:textId="06C810D6" w:rsidR="00E1046B" w:rsidRDefault="00FB49F2" w:rsidP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Datas que eu me comprometo (podem alterar)</w:t>
            </w:r>
          </w:p>
          <w:p w14:paraId="161C7B49" w14:textId="00BB99D1" w:rsidR="00FB49F2" w:rsidRPr="00FB49F2" w:rsidRDefault="00FB49F2" w:rsidP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Datas obrigatórias (deadlines, que não podem mudar)</w:t>
            </w:r>
          </w:p>
          <w:p w14:paraId="1A056853" w14:textId="75D5E938" w:rsidR="00AB63F5" w:rsidRPr="00FB49F2" w:rsidRDefault="00AB63F5" w:rsidP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</w:p>
        </w:tc>
      </w:tr>
      <w:bookmarkEnd w:id="2"/>
      <w:tr w:rsidR="00FB49F2" w:rsidRPr="00FB49F2" w14:paraId="07E81A6A" w14:textId="77777777">
        <w:trPr>
          <w:cantSplit/>
          <w:tblHeader/>
        </w:trPr>
        <w:tc>
          <w:tcPr>
            <w:tcW w:w="10099" w:type="dxa"/>
            <w:gridSpan w:val="12"/>
            <w:shd w:val="clear" w:color="auto" w:fill="262626" w:themeFill="text1" w:themeFillTint="D9"/>
          </w:tcPr>
          <w:p w14:paraId="365F7A6B" w14:textId="747FE374" w:rsidR="00E06E68" w:rsidRPr="00FB49F2" w:rsidRDefault="00F80517">
            <w:pPr>
              <w:pStyle w:val="Ttulo3"/>
              <w:rPr>
                <w:rFonts w:cs="Arial"/>
                <w:color w:val="auto"/>
                <w:sz w:val="18"/>
                <w:szCs w:val="18"/>
                <w:lang w:val="pt-PT"/>
              </w:rPr>
            </w:pPr>
            <w:r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6</w:t>
            </w:r>
            <w:r w:rsidR="00E06E68"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. Custo</w:t>
            </w:r>
          </w:p>
        </w:tc>
      </w:tr>
      <w:tr w:rsidR="00FB49F2" w:rsidRPr="00FB49F2" w14:paraId="4AFA3053" w14:textId="77777777" w:rsidTr="00E06E68">
        <w:trPr>
          <w:cantSplit/>
          <w:trHeight w:val="465"/>
        </w:trPr>
        <w:tc>
          <w:tcPr>
            <w:tcW w:w="10099" w:type="dxa"/>
            <w:gridSpan w:val="12"/>
            <w:shd w:val="pct5" w:color="auto" w:fill="FFFFFF"/>
            <w:vAlign w:val="center"/>
          </w:tcPr>
          <w:p w14:paraId="4BC47646" w14:textId="517D833C" w:rsidR="00E06E68" w:rsidRPr="00FB49F2" w:rsidRDefault="00E06E68" w:rsidP="00E06E68">
            <w:pPr>
              <w:keepNext/>
              <w:keepLines/>
              <w:spacing w:before="240"/>
              <w:rPr>
                <w:rFonts w:cs="Arial"/>
                <w:szCs w:val="18"/>
                <w:lang w:val="pt-PT"/>
              </w:rPr>
            </w:pPr>
            <w:r w:rsidRPr="00FB49F2">
              <w:rPr>
                <w:rFonts w:cs="Arial"/>
                <w:b/>
                <w:sz w:val="18"/>
                <w:szCs w:val="18"/>
                <w:lang w:val="pt-PT"/>
              </w:rPr>
              <w:t>Fontes de custo</w:t>
            </w:r>
          </w:p>
        </w:tc>
      </w:tr>
      <w:tr w:rsidR="00FB49F2" w:rsidRPr="00FB49F2" w14:paraId="0A9BF234" w14:textId="77777777" w:rsidTr="00E06E68">
        <w:trPr>
          <w:cantSplit/>
          <w:trHeight w:val="967"/>
        </w:trPr>
        <w:tc>
          <w:tcPr>
            <w:tcW w:w="10099" w:type="dxa"/>
            <w:gridSpan w:val="12"/>
          </w:tcPr>
          <w:p w14:paraId="608BA7B6" w14:textId="4EA8F12D" w:rsidR="00E06E68" w:rsidRDefault="00FB49F2" w:rsidP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Pode não existir mas deve ser previsto mesmo para futuro, algums exemplos:</w:t>
            </w:r>
          </w:p>
          <w:p w14:paraId="42783F69" w14:textId="7088B9DF" w:rsidR="00FB49F2" w:rsidRPr="00FB49F2" w:rsidRDefault="00FB49F2" w:rsidP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  <w:r>
              <w:rPr>
                <w:rFonts w:cs="Arial"/>
                <w:bCs/>
                <w:szCs w:val="18"/>
                <w:lang w:val="pt-PT"/>
              </w:rPr>
              <w:t>Licenças de software, viagens, equipamentos, preço de submissão de artigos em conferências, traduções, patentes, etc.</w:t>
            </w:r>
          </w:p>
          <w:p w14:paraId="6FB45AA3" w14:textId="77777777" w:rsidR="00AB63F5" w:rsidRPr="00FB49F2" w:rsidRDefault="00AB63F5" w:rsidP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</w:p>
          <w:p w14:paraId="0507739B" w14:textId="77777777" w:rsidR="00AB63F5" w:rsidRPr="00FB49F2" w:rsidRDefault="00AB63F5" w:rsidP="00FB49F2">
            <w:pPr>
              <w:pStyle w:val="CovFormText"/>
              <w:rPr>
                <w:rFonts w:cs="Arial"/>
                <w:bCs/>
                <w:szCs w:val="18"/>
                <w:lang w:val="pt-PT"/>
              </w:rPr>
            </w:pPr>
          </w:p>
          <w:p w14:paraId="21F68D6A" w14:textId="77777777" w:rsidR="00AB63F5" w:rsidRPr="00FB49F2" w:rsidRDefault="00AB63F5" w:rsidP="00E06E68">
            <w:pPr>
              <w:pStyle w:val="CovFormText"/>
              <w:jc w:val="both"/>
              <w:rPr>
                <w:rFonts w:cs="Arial"/>
                <w:szCs w:val="18"/>
                <w:lang w:val="pt-PT"/>
              </w:rPr>
            </w:pPr>
          </w:p>
        </w:tc>
      </w:tr>
      <w:tr w:rsidR="00FB49F2" w:rsidRPr="00FB49F2" w14:paraId="3BAEECD5" w14:textId="77777777">
        <w:trPr>
          <w:cantSplit/>
          <w:tblHeader/>
        </w:trPr>
        <w:tc>
          <w:tcPr>
            <w:tcW w:w="5049" w:type="dxa"/>
            <w:gridSpan w:val="6"/>
            <w:shd w:val="clear" w:color="auto" w:fill="262626" w:themeFill="text1" w:themeFillTint="D9"/>
          </w:tcPr>
          <w:p w14:paraId="7C7809D9" w14:textId="38620EB3" w:rsidR="00E06E68" w:rsidRPr="00FB49F2" w:rsidRDefault="00F80517" w:rsidP="00E1046B">
            <w:pPr>
              <w:pStyle w:val="Ttulo3"/>
              <w:rPr>
                <w:rFonts w:cs="Arial"/>
                <w:i/>
                <w:color w:val="auto"/>
                <w:sz w:val="18"/>
                <w:szCs w:val="18"/>
                <w:lang w:val="pt-PT"/>
              </w:rPr>
            </w:pPr>
            <w:bookmarkStart w:id="3" w:name="_Hlk128953743"/>
            <w:r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7</w:t>
            </w:r>
            <w:r w:rsidR="00E06E68"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. Pressupostos</w:t>
            </w:r>
          </w:p>
        </w:tc>
        <w:tc>
          <w:tcPr>
            <w:tcW w:w="5050" w:type="dxa"/>
            <w:gridSpan w:val="6"/>
            <w:shd w:val="clear" w:color="auto" w:fill="262626" w:themeFill="text1" w:themeFillTint="D9"/>
          </w:tcPr>
          <w:p w14:paraId="71328F43" w14:textId="74A110C7" w:rsidR="00E06E68" w:rsidRPr="00FB49F2" w:rsidRDefault="00F80517" w:rsidP="00E1046B">
            <w:pPr>
              <w:pStyle w:val="Ttulo3"/>
              <w:rPr>
                <w:rFonts w:cs="Arial"/>
                <w:iCs/>
                <w:color w:val="auto"/>
                <w:sz w:val="18"/>
                <w:szCs w:val="18"/>
                <w:lang w:val="pt-PT"/>
              </w:rPr>
            </w:pPr>
            <w:r w:rsidRPr="00FB49F2">
              <w:rPr>
                <w:rFonts w:cs="Arial"/>
                <w:iCs/>
                <w:color w:val="auto"/>
                <w:sz w:val="18"/>
                <w:szCs w:val="18"/>
                <w:lang w:val="pt-PT"/>
              </w:rPr>
              <w:t>8</w:t>
            </w:r>
            <w:r w:rsidR="00E06E68" w:rsidRPr="00FB49F2">
              <w:rPr>
                <w:rFonts w:cs="Arial"/>
                <w:iCs/>
                <w:color w:val="auto"/>
                <w:sz w:val="18"/>
                <w:szCs w:val="18"/>
                <w:lang w:val="pt-PT"/>
              </w:rPr>
              <w:t>. Restrições</w:t>
            </w:r>
          </w:p>
        </w:tc>
      </w:tr>
      <w:bookmarkEnd w:id="3"/>
      <w:tr w:rsidR="00FB49F2" w:rsidRPr="00FB49F2" w14:paraId="35C80065" w14:textId="77777777">
        <w:tc>
          <w:tcPr>
            <w:tcW w:w="5049" w:type="dxa"/>
            <w:gridSpan w:val="6"/>
          </w:tcPr>
          <w:p w14:paraId="69F5F232" w14:textId="2B1766C3" w:rsidR="00E06E68" w:rsidRPr="00FB49F2" w:rsidRDefault="00FB49F2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  <w:r>
              <w:rPr>
                <w:rFonts w:cs="Arial"/>
                <w:szCs w:val="18"/>
                <w:lang w:val="pt-PT"/>
              </w:rPr>
              <w:t xml:space="preserve">Condições que </w:t>
            </w:r>
            <w:r w:rsidR="00EF541F">
              <w:rPr>
                <w:rFonts w:cs="Arial"/>
                <w:szCs w:val="18"/>
                <w:lang w:val="pt-PT"/>
              </w:rPr>
              <w:t>estou</w:t>
            </w:r>
            <w:r>
              <w:rPr>
                <w:rFonts w:cs="Arial"/>
                <w:szCs w:val="18"/>
                <w:lang w:val="pt-PT"/>
              </w:rPr>
              <w:t xml:space="preserve"> a decidir por falta de informação e que podem dar origem a riscos</w:t>
            </w:r>
          </w:p>
          <w:p w14:paraId="7D1240C9" w14:textId="77777777" w:rsidR="00E06E68" w:rsidRPr="00FB49F2" w:rsidRDefault="00E06E68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4EC54A3E" w14:textId="77777777" w:rsidR="00160A0A" w:rsidRPr="00FB49F2" w:rsidRDefault="00160A0A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16103881" w14:textId="724C08AE" w:rsidR="00160A0A" w:rsidRPr="00FB49F2" w:rsidRDefault="00160A0A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  <w:tc>
          <w:tcPr>
            <w:tcW w:w="5050" w:type="dxa"/>
            <w:gridSpan w:val="6"/>
          </w:tcPr>
          <w:p w14:paraId="52751FA6" w14:textId="717CF2AF" w:rsidR="00E06E68" w:rsidRPr="00FB49F2" w:rsidRDefault="00FB49F2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  <w:r>
              <w:rPr>
                <w:rFonts w:cs="Arial"/>
                <w:szCs w:val="18"/>
                <w:lang w:val="pt-PT"/>
              </w:rPr>
              <w:t>Condiçõe</w:t>
            </w:r>
            <w:r w:rsidR="000B056C">
              <w:rPr>
                <w:rFonts w:cs="Arial"/>
                <w:szCs w:val="18"/>
                <w:lang w:val="pt-PT"/>
              </w:rPr>
              <w:t>s</w:t>
            </w:r>
            <w:r>
              <w:rPr>
                <w:rFonts w:cs="Arial"/>
                <w:szCs w:val="18"/>
                <w:lang w:val="pt-PT"/>
              </w:rPr>
              <w:t xml:space="preserve"> que eu não controlo e restrigem o meu planeamento. Podem ser datas e custos.</w:t>
            </w:r>
          </w:p>
          <w:p w14:paraId="40C08C02" w14:textId="7FEA16AE" w:rsidR="00E06E68" w:rsidRPr="00FB49F2" w:rsidRDefault="00E06E68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</w:tr>
      <w:tr w:rsidR="00B7766B" w:rsidRPr="00FB49F2" w14:paraId="5B4C0227" w14:textId="77777777" w:rsidTr="001149D5">
        <w:trPr>
          <w:cantSplit/>
          <w:tblHeader/>
        </w:trPr>
        <w:tc>
          <w:tcPr>
            <w:tcW w:w="10099" w:type="dxa"/>
            <w:gridSpan w:val="12"/>
            <w:shd w:val="clear" w:color="auto" w:fill="262626" w:themeFill="text1" w:themeFillTint="D9"/>
          </w:tcPr>
          <w:p w14:paraId="293B1972" w14:textId="030E038B" w:rsidR="00B7766B" w:rsidRPr="00FB49F2" w:rsidRDefault="00B7766B" w:rsidP="00B7766B">
            <w:pPr>
              <w:pStyle w:val="Ttulo3"/>
              <w:rPr>
                <w:rFonts w:cs="Arial"/>
                <w:color w:val="auto"/>
                <w:sz w:val="18"/>
                <w:szCs w:val="18"/>
                <w:lang w:val="pt-PT"/>
              </w:rPr>
            </w:pPr>
            <w:r>
              <w:rPr>
                <w:rFonts w:cs="Arial"/>
                <w:color w:val="auto"/>
                <w:sz w:val="18"/>
                <w:szCs w:val="18"/>
                <w:lang w:val="pt-PT"/>
              </w:rPr>
              <w:lastRenderedPageBreak/>
              <w:t>9</w:t>
            </w:r>
            <w:r w:rsidRPr="00FB49F2">
              <w:rPr>
                <w:rFonts w:cs="Arial"/>
                <w:color w:val="auto"/>
                <w:sz w:val="18"/>
                <w:szCs w:val="18"/>
                <w:lang w:val="pt-PT"/>
              </w:rPr>
              <w:t>. Riscos</w:t>
            </w:r>
          </w:p>
        </w:tc>
      </w:tr>
      <w:tr w:rsidR="00B7766B" w:rsidRPr="00FB49F2" w14:paraId="31217400" w14:textId="77777777" w:rsidTr="00B7766B">
        <w:trPr>
          <w:cantSplit/>
          <w:tblHeader/>
        </w:trPr>
        <w:tc>
          <w:tcPr>
            <w:tcW w:w="10099" w:type="dxa"/>
            <w:gridSpan w:val="12"/>
            <w:shd w:val="clear" w:color="auto" w:fill="E7E6E6" w:themeFill="background2"/>
            <w:vAlign w:val="center"/>
          </w:tcPr>
          <w:p w14:paraId="2460D03D" w14:textId="626D0CE3" w:rsidR="00B7766B" w:rsidRPr="00FB49F2" w:rsidRDefault="00B7766B" w:rsidP="00B7766B">
            <w:pPr>
              <w:keepNext/>
              <w:keepLines/>
              <w:spacing w:before="240"/>
              <w:rPr>
                <w:rFonts w:cs="Arial"/>
                <w:sz w:val="18"/>
                <w:szCs w:val="18"/>
                <w:lang w:val="pt-PT"/>
              </w:rPr>
            </w:pPr>
            <w:r w:rsidRPr="00FB49F2">
              <w:rPr>
                <w:rFonts w:cs="Arial"/>
                <w:b/>
                <w:sz w:val="18"/>
                <w:szCs w:val="18"/>
                <w:lang w:val="pt-PT"/>
              </w:rPr>
              <w:t>Riscos identificados</w:t>
            </w:r>
          </w:p>
        </w:tc>
      </w:tr>
      <w:tr w:rsidR="00B7766B" w:rsidRPr="00FB49F2" w14:paraId="14544B65" w14:textId="77777777" w:rsidTr="002B35A5">
        <w:trPr>
          <w:cantSplit/>
          <w:tblHeader/>
        </w:trPr>
        <w:tc>
          <w:tcPr>
            <w:tcW w:w="3366" w:type="dxa"/>
            <w:gridSpan w:val="4"/>
            <w:vAlign w:val="center"/>
          </w:tcPr>
          <w:p w14:paraId="085BEFCE" w14:textId="77777777" w:rsidR="00B7766B" w:rsidRPr="00B7766B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  <w:r w:rsidRPr="00B7766B"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  <w:t>Descrição</w:t>
            </w:r>
          </w:p>
        </w:tc>
        <w:tc>
          <w:tcPr>
            <w:tcW w:w="3366" w:type="dxa"/>
            <w:gridSpan w:val="5"/>
            <w:vAlign w:val="center"/>
          </w:tcPr>
          <w:p w14:paraId="4A0B5DD2" w14:textId="2CBD5D6D" w:rsidR="00B7766B" w:rsidRPr="00B7766B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  <w:r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  <w:t>Causa</w:t>
            </w:r>
          </w:p>
        </w:tc>
        <w:tc>
          <w:tcPr>
            <w:tcW w:w="3367" w:type="dxa"/>
            <w:gridSpan w:val="3"/>
            <w:vAlign w:val="center"/>
          </w:tcPr>
          <w:p w14:paraId="279182D1" w14:textId="6B566019" w:rsidR="00B7766B" w:rsidRPr="00B7766B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  <w:r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  <w:t>impacto</w:t>
            </w:r>
          </w:p>
        </w:tc>
      </w:tr>
      <w:tr w:rsidR="00B7766B" w:rsidRPr="00FB49F2" w14:paraId="32F2110F" w14:textId="77777777" w:rsidTr="00845B8A">
        <w:trPr>
          <w:cantSplit/>
          <w:trHeight w:val="74"/>
          <w:tblHeader/>
        </w:trPr>
        <w:tc>
          <w:tcPr>
            <w:tcW w:w="3366" w:type="dxa"/>
            <w:gridSpan w:val="4"/>
            <w:vAlign w:val="center"/>
          </w:tcPr>
          <w:p w14:paraId="5C471DB6" w14:textId="6884E10A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  <w:tc>
          <w:tcPr>
            <w:tcW w:w="3366" w:type="dxa"/>
            <w:gridSpan w:val="5"/>
            <w:vAlign w:val="center"/>
          </w:tcPr>
          <w:p w14:paraId="2F4BACB4" w14:textId="77777777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  <w:tc>
          <w:tcPr>
            <w:tcW w:w="3367" w:type="dxa"/>
            <w:gridSpan w:val="3"/>
            <w:vAlign w:val="center"/>
          </w:tcPr>
          <w:p w14:paraId="3BA48E40" w14:textId="591A2D42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</w:tr>
      <w:tr w:rsidR="00B7766B" w:rsidRPr="00FB49F2" w14:paraId="68C9CF29" w14:textId="77777777" w:rsidTr="00845B8A">
        <w:trPr>
          <w:cantSplit/>
          <w:trHeight w:val="72"/>
          <w:tblHeader/>
        </w:trPr>
        <w:tc>
          <w:tcPr>
            <w:tcW w:w="3366" w:type="dxa"/>
            <w:gridSpan w:val="4"/>
            <w:vAlign w:val="center"/>
          </w:tcPr>
          <w:p w14:paraId="3BC4A366" w14:textId="77777777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  <w:tc>
          <w:tcPr>
            <w:tcW w:w="3366" w:type="dxa"/>
            <w:gridSpan w:val="5"/>
            <w:vAlign w:val="center"/>
          </w:tcPr>
          <w:p w14:paraId="01BD600B" w14:textId="77777777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  <w:tc>
          <w:tcPr>
            <w:tcW w:w="3367" w:type="dxa"/>
            <w:gridSpan w:val="3"/>
            <w:vAlign w:val="center"/>
          </w:tcPr>
          <w:p w14:paraId="5E4A707A" w14:textId="38DE1B28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</w:tr>
      <w:tr w:rsidR="00B7766B" w:rsidRPr="00FB49F2" w14:paraId="7B09486F" w14:textId="77777777" w:rsidTr="00845B8A">
        <w:trPr>
          <w:cantSplit/>
          <w:trHeight w:val="72"/>
          <w:tblHeader/>
        </w:trPr>
        <w:tc>
          <w:tcPr>
            <w:tcW w:w="3366" w:type="dxa"/>
            <w:gridSpan w:val="4"/>
            <w:vAlign w:val="center"/>
          </w:tcPr>
          <w:p w14:paraId="41A8FD24" w14:textId="77777777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  <w:tc>
          <w:tcPr>
            <w:tcW w:w="3366" w:type="dxa"/>
            <w:gridSpan w:val="5"/>
            <w:vAlign w:val="center"/>
          </w:tcPr>
          <w:p w14:paraId="0B0423CD" w14:textId="77777777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  <w:tc>
          <w:tcPr>
            <w:tcW w:w="3367" w:type="dxa"/>
            <w:gridSpan w:val="3"/>
            <w:vAlign w:val="center"/>
          </w:tcPr>
          <w:p w14:paraId="211D45BE" w14:textId="266D141A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</w:tr>
      <w:tr w:rsidR="00B7766B" w:rsidRPr="00FB49F2" w14:paraId="0925BA6A" w14:textId="77777777" w:rsidTr="00845B8A">
        <w:trPr>
          <w:cantSplit/>
          <w:trHeight w:val="72"/>
          <w:tblHeader/>
        </w:trPr>
        <w:tc>
          <w:tcPr>
            <w:tcW w:w="3366" w:type="dxa"/>
            <w:gridSpan w:val="4"/>
            <w:vAlign w:val="center"/>
          </w:tcPr>
          <w:p w14:paraId="4FBCCA8A" w14:textId="77777777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  <w:tc>
          <w:tcPr>
            <w:tcW w:w="3366" w:type="dxa"/>
            <w:gridSpan w:val="5"/>
            <w:vAlign w:val="center"/>
          </w:tcPr>
          <w:p w14:paraId="18B30254" w14:textId="77777777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  <w:tc>
          <w:tcPr>
            <w:tcW w:w="3367" w:type="dxa"/>
            <w:gridSpan w:val="3"/>
            <w:vAlign w:val="center"/>
          </w:tcPr>
          <w:p w14:paraId="2E2CD64B" w14:textId="02995775" w:rsidR="00B7766B" w:rsidRPr="00ED759F" w:rsidRDefault="00B7766B" w:rsidP="00B7766B">
            <w:pPr>
              <w:pStyle w:val="Ttulo3"/>
              <w:rPr>
                <w:rFonts w:cs="Arial"/>
                <w:b w:val="0"/>
                <w:bCs/>
                <w:color w:val="auto"/>
                <w:sz w:val="18"/>
                <w:szCs w:val="18"/>
                <w:lang w:val="pt-PT"/>
              </w:rPr>
            </w:pPr>
          </w:p>
        </w:tc>
      </w:tr>
      <w:tr w:rsidR="00B7766B" w:rsidRPr="00FB49F2" w14:paraId="0DA70241" w14:textId="77777777" w:rsidTr="001149D5">
        <w:trPr>
          <w:cantSplit/>
          <w:tblHeader/>
        </w:trPr>
        <w:tc>
          <w:tcPr>
            <w:tcW w:w="10099" w:type="dxa"/>
            <w:gridSpan w:val="12"/>
            <w:shd w:val="clear" w:color="auto" w:fill="262626" w:themeFill="text1" w:themeFillTint="D9"/>
          </w:tcPr>
          <w:p w14:paraId="65231344" w14:textId="118F21AD" w:rsidR="00B7766B" w:rsidRPr="00FB49F2" w:rsidRDefault="00B7766B" w:rsidP="00E1046B">
            <w:pPr>
              <w:pStyle w:val="Ttulo3"/>
              <w:rPr>
                <w:rFonts w:cs="Arial"/>
                <w:color w:val="auto"/>
                <w:sz w:val="18"/>
                <w:szCs w:val="18"/>
                <w:lang w:val="pt-PT"/>
              </w:rPr>
            </w:pPr>
            <w:r>
              <w:rPr>
                <w:rFonts w:cs="Arial"/>
                <w:color w:val="auto"/>
                <w:sz w:val="18"/>
                <w:szCs w:val="18"/>
                <w:lang w:val="pt-PT"/>
              </w:rPr>
              <w:t>10. Notas</w:t>
            </w:r>
          </w:p>
        </w:tc>
      </w:tr>
      <w:tr w:rsidR="00E1046B" w:rsidRPr="00FB49F2" w14:paraId="05734BF9" w14:textId="77777777" w:rsidTr="001149D5">
        <w:tc>
          <w:tcPr>
            <w:tcW w:w="10099" w:type="dxa"/>
            <w:gridSpan w:val="12"/>
          </w:tcPr>
          <w:p w14:paraId="1232B54D" w14:textId="7CDB6643" w:rsidR="00EF541F" w:rsidRDefault="00B26FAC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  <w:r>
              <w:rPr>
                <w:rFonts w:cs="Arial"/>
                <w:szCs w:val="18"/>
                <w:lang w:val="pt-PT"/>
              </w:rPr>
              <w:t>Aprovação?</w:t>
            </w:r>
          </w:p>
          <w:p w14:paraId="51D86306" w14:textId="77777777" w:rsidR="00EF541F" w:rsidRDefault="00EF541F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5C85D599" w14:textId="77777777" w:rsidR="00EF541F" w:rsidRDefault="00EF541F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24D90A76" w14:textId="77777777" w:rsidR="00EF541F" w:rsidRPr="00FB49F2" w:rsidRDefault="00EF541F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</w:p>
          <w:p w14:paraId="0DFB86E9" w14:textId="4C8A28A6" w:rsidR="007F0E1A" w:rsidRPr="00FB49F2" w:rsidRDefault="007F0E1A" w:rsidP="00E1046B">
            <w:pPr>
              <w:pStyle w:val="CovFormText"/>
              <w:rPr>
                <w:rFonts w:cs="Arial"/>
                <w:szCs w:val="18"/>
                <w:lang w:val="pt-PT"/>
              </w:rPr>
            </w:pPr>
          </w:p>
        </w:tc>
      </w:tr>
    </w:tbl>
    <w:p w14:paraId="33365331" w14:textId="77777777" w:rsidR="00AE2883" w:rsidRPr="00FB49F2" w:rsidRDefault="00AE2883" w:rsidP="00F1160C">
      <w:pPr>
        <w:pStyle w:val="Textodenotaderodap"/>
        <w:rPr>
          <w:lang w:val="pt-PT"/>
        </w:rPr>
      </w:pPr>
    </w:p>
    <w:sectPr w:rsidR="00AE2883" w:rsidRPr="00FB49F2" w:rsidSect="008634B0">
      <w:headerReference w:type="default" r:id="rId8"/>
      <w:footerReference w:type="default" r:id="rId9"/>
      <w:type w:val="continuous"/>
      <w:pgSz w:w="11906" w:h="16838" w:code="9"/>
      <w:pgMar w:top="720" w:right="1296" w:bottom="432" w:left="1296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6B17" w14:textId="77777777" w:rsidR="003E5BCE" w:rsidRDefault="003E5BCE">
      <w:r>
        <w:separator/>
      </w:r>
    </w:p>
  </w:endnote>
  <w:endnote w:type="continuationSeparator" w:id="0">
    <w:p w14:paraId="46D68A4F" w14:textId="77777777" w:rsidR="003E5BCE" w:rsidRDefault="003E5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80"/>
      <w:gridCol w:w="5418"/>
    </w:tblGrid>
    <w:tr w:rsidR="007E43A2" w14:paraId="7CBA6754" w14:textId="77777777">
      <w:trPr>
        <w:trHeight w:val="350"/>
      </w:trPr>
      <w:tc>
        <w:tcPr>
          <w:tcW w:w="4680" w:type="dxa"/>
        </w:tcPr>
        <w:p w14:paraId="69BFE267" w14:textId="599AABBC" w:rsidR="00F52CEF" w:rsidRPr="00BE1759" w:rsidRDefault="00F52CEF">
          <w:pPr>
            <w:spacing w:before="60"/>
            <w:rPr>
              <w:color w:val="808080"/>
              <w:sz w:val="18"/>
              <w:szCs w:val="18"/>
              <w:lang w:val="pt-PT"/>
            </w:rPr>
          </w:pPr>
          <w:r>
            <w:rPr>
              <w:color w:val="808080"/>
              <w:sz w:val="18"/>
              <w:szCs w:val="18"/>
              <w:lang w:val="pt-PT"/>
            </w:rPr>
            <w:t>Estudante</w:t>
          </w:r>
          <w:r w:rsidR="00F80517">
            <w:rPr>
              <w:color w:val="808080"/>
              <w:sz w:val="18"/>
              <w:szCs w:val="18"/>
              <w:lang w:val="pt-PT"/>
            </w:rPr>
            <w:t xml:space="preserve"> 1</w:t>
          </w:r>
          <w:r>
            <w:rPr>
              <w:color w:val="808080"/>
              <w:sz w:val="18"/>
              <w:szCs w:val="18"/>
              <w:lang w:val="pt-PT"/>
            </w:rPr>
            <w:t>23456</w:t>
          </w:r>
        </w:p>
      </w:tc>
      <w:tc>
        <w:tcPr>
          <w:tcW w:w="5418" w:type="dxa"/>
        </w:tcPr>
        <w:p w14:paraId="015D8B6C" w14:textId="77777777" w:rsidR="007E43A2" w:rsidRPr="007E43A2" w:rsidRDefault="007E43A2">
          <w:pPr>
            <w:spacing w:before="60"/>
            <w:jc w:val="right"/>
            <w:rPr>
              <w:color w:val="808080"/>
              <w:sz w:val="18"/>
              <w:szCs w:val="18"/>
            </w:rPr>
          </w:pPr>
          <w:r w:rsidRPr="007E43A2">
            <w:rPr>
              <w:color w:val="808080"/>
              <w:sz w:val="18"/>
              <w:szCs w:val="18"/>
            </w:rPr>
            <w:t xml:space="preserve">Page </w:t>
          </w:r>
          <w:r w:rsidRPr="007E43A2">
            <w:rPr>
              <w:color w:val="808080"/>
              <w:sz w:val="18"/>
              <w:szCs w:val="18"/>
            </w:rPr>
            <w:fldChar w:fldCharType="begin"/>
          </w:r>
          <w:r w:rsidRPr="007E43A2">
            <w:rPr>
              <w:color w:val="808080"/>
              <w:sz w:val="18"/>
              <w:szCs w:val="18"/>
            </w:rPr>
            <w:instrText xml:space="preserve"> PAGE </w:instrText>
          </w:r>
          <w:r w:rsidRPr="007E43A2">
            <w:rPr>
              <w:color w:val="808080"/>
              <w:sz w:val="18"/>
              <w:szCs w:val="18"/>
            </w:rPr>
            <w:fldChar w:fldCharType="separate"/>
          </w:r>
          <w:r w:rsidR="00CA158B">
            <w:rPr>
              <w:noProof/>
              <w:color w:val="808080"/>
              <w:sz w:val="18"/>
              <w:szCs w:val="18"/>
            </w:rPr>
            <w:t>1</w:t>
          </w:r>
          <w:r w:rsidRPr="007E43A2">
            <w:rPr>
              <w:color w:val="808080"/>
              <w:sz w:val="18"/>
              <w:szCs w:val="18"/>
            </w:rPr>
            <w:fldChar w:fldCharType="end"/>
          </w:r>
          <w:r w:rsidRPr="007E43A2">
            <w:rPr>
              <w:color w:val="808080"/>
              <w:sz w:val="18"/>
              <w:szCs w:val="18"/>
            </w:rPr>
            <w:t xml:space="preserve"> of </w:t>
          </w:r>
          <w:r w:rsidRPr="007E43A2">
            <w:rPr>
              <w:color w:val="808080"/>
              <w:sz w:val="18"/>
              <w:szCs w:val="18"/>
            </w:rPr>
            <w:fldChar w:fldCharType="begin"/>
          </w:r>
          <w:r w:rsidRPr="007E43A2">
            <w:rPr>
              <w:color w:val="808080"/>
              <w:sz w:val="18"/>
              <w:szCs w:val="18"/>
            </w:rPr>
            <w:instrText xml:space="preserve"> NUMPAGES </w:instrText>
          </w:r>
          <w:r w:rsidRPr="007E43A2">
            <w:rPr>
              <w:color w:val="808080"/>
              <w:sz w:val="18"/>
              <w:szCs w:val="18"/>
            </w:rPr>
            <w:fldChar w:fldCharType="separate"/>
          </w:r>
          <w:r w:rsidR="00CA158B">
            <w:rPr>
              <w:noProof/>
              <w:color w:val="808080"/>
              <w:sz w:val="18"/>
              <w:szCs w:val="18"/>
            </w:rPr>
            <w:t>2</w:t>
          </w:r>
          <w:r w:rsidRPr="007E43A2">
            <w:rPr>
              <w:color w:val="808080"/>
              <w:sz w:val="18"/>
              <w:szCs w:val="18"/>
            </w:rPr>
            <w:fldChar w:fldCharType="end"/>
          </w:r>
          <w:r w:rsidRPr="007E43A2">
            <w:rPr>
              <w:color w:val="808080"/>
              <w:sz w:val="18"/>
              <w:szCs w:val="18"/>
            </w:rPr>
            <w:t xml:space="preserve"> </w:t>
          </w:r>
        </w:p>
      </w:tc>
    </w:tr>
  </w:tbl>
  <w:p w14:paraId="161AEB18" w14:textId="77777777" w:rsidR="007E43A2" w:rsidRDefault="007E43A2">
    <w:pPr>
      <w:pStyle w:val="Rodap"/>
      <w:rPr>
        <w:sz w:val="20"/>
      </w:rPr>
    </w:pPr>
  </w:p>
  <w:p w14:paraId="21B9B430" w14:textId="77777777" w:rsidR="00496F23" w:rsidRPr="00496F23" w:rsidRDefault="00496F23" w:rsidP="00496F23">
    <w:pPr>
      <w:pStyle w:val="Rodap"/>
      <w:jc w:val="center"/>
      <w:rPr>
        <w:sz w:val="16"/>
        <w:szCs w:val="16"/>
      </w:rPr>
    </w:pPr>
    <w:r w:rsidRPr="00496F23">
      <w:rPr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8007" w14:textId="77777777" w:rsidR="003E5BCE" w:rsidRDefault="003E5BCE">
      <w:r>
        <w:separator/>
      </w:r>
    </w:p>
  </w:footnote>
  <w:footnote w:type="continuationSeparator" w:id="0">
    <w:p w14:paraId="6236B9BF" w14:textId="77777777" w:rsidR="003E5BCE" w:rsidRDefault="003E5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B6F4" w14:textId="75BBE0D5" w:rsidR="007E43A2" w:rsidRDefault="00160A0A" w:rsidP="00160A0A">
    <w:pPr>
      <w:pStyle w:val="Cabealho"/>
      <w:ind w:right="-417"/>
      <w:jc w:val="right"/>
      <w:rPr>
        <w:lang w:val="pt-PT"/>
      </w:rPr>
    </w:pPr>
    <w:r w:rsidRPr="00160A0A">
      <w:rPr>
        <w:noProof/>
        <w:lang w:val="pt-PT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3AD37BA" wp14:editId="59695CED">
              <wp:simplePos x="0" y="0"/>
              <wp:positionH relativeFrom="column">
                <wp:posOffset>-73660</wp:posOffset>
              </wp:positionH>
              <wp:positionV relativeFrom="paragraph">
                <wp:posOffset>-101600</wp:posOffset>
              </wp:positionV>
              <wp:extent cx="2705100" cy="44450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444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C8BD88" w14:textId="6AE46A22" w:rsidR="00160A0A" w:rsidRPr="00160A0A" w:rsidRDefault="00160A0A">
                          <w:pPr>
                            <w:rPr>
                              <w:color w:val="808080" w:themeColor="background1" w:themeShade="80"/>
                            </w:rPr>
                          </w:pPr>
                          <w:r w:rsidRPr="00160A0A">
                            <w:rPr>
                              <w:color w:val="808080" w:themeColor="background1" w:themeShade="80"/>
                            </w:rPr>
                            <w:t>PREPD 202</w:t>
                          </w:r>
                          <w:r w:rsidR="00672E0E">
                            <w:rPr>
                              <w:color w:val="808080" w:themeColor="background1" w:themeShade="80"/>
                            </w:rPr>
                            <w:t>6</w:t>
                          </w:r>
                          <w:r w:rsidRPr="00160A0A">
                            <w:rPr>
                              <w:color w:val="808080" w:themeColor="background1" w:themeShade="80"/>
                            </w:rPr>
                            <w:t>/202</w:t>
                          </w:r>
                          <w:r w:rsidR="00672E0E">
                            <w:rPr>
                              <w:color w:val="808080" w:themeColor="background1" w:themeShade="80"/>
                            </w:rPr>
                            <w:t>7</w:t>
                          </w:r>
                        </w:p>
                        <w:p w14:paraId="1D85EE77" w14:textId="3A9AD2E4" w:rsidR="00160A0A" w:rsidRPr="00160A0A" w:rsidRDefault="00160A0A">
                          <w:pPr>
                            <w:rPr>
                              <w:color w:val="808080" w:themeColor="background1" w:themeShade="80"/>
                              <w:sz w:val="18"/>
                              <w:szCs w:val="14"/>
                            </w:rPr>
                          </w:pPr>
                          <w:proofErr w:type="spellStart"/>
                          <w:r w:rsidRPr="00160A0A">
                            <w:rPr>
                              <w:color w:val="808080" w:themeColor="background1" w:themeShade="80"/>
                              <w:sz w:val="18"/>
                              <w:szCs w:val="14"/>
                            </w:rPr>
                            <w:t>Gestão</w:t>
                          </w:r>
                          <w:proofErr w:type="spellEnd"/>
                          <w:r w:rsidRPr="00160A0A">
                            <w:rPr>
                              <w:color w:val="808080" w:themeColor="background1" w:themeShade="80"/>
                              <w:sz w:val="18"/>
                              <w:szCs w:val="14"/>
                            </w:rPr>
                            <w:t xml:space="preserve"> de </w:t>
                          </w:r>
                          <w:proofErr w:type="spellStart"/>
                          <w:r w:rsidRPr="00160A0A">
                            <w:rPr>
                              <w:color w:val="808080" w:themeColor="background1" w:themeShade="80"/>
                              <w:sz w:val="18"/>
                              <w:szCs w:val="14"/>
                            </w:rPr>
                            <w:t>Projetos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AD37B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-5.8pt;margin-top:-8pt;width:213pt;height: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" stroked="f">
              <v:textbox>
                <w:txbxContent>
                  <w:p w14:paraId="78C8BD88" w14:textId="6AE46A22" w:rsidR="00160A0A" w:rsidRPr="00160A0A" w:rsidRDefault="00160A0A">
                    <w:pPr>
                      <w:rPr>
                        <w:color w:val="808080" w:themeColor="background1" w:themeShade="80"/>
                      </w:rPr>
                    </w:pPr>
                    <w:r w:rsidRPr="00160A0A">
                      <w:rPr>
                        <w:color w:val="808080" w:themeColor="background1" w:themeShade="80"/>
                      </w:rPr>
                      <w:t>PREPD 202</w:t>
                    </w:r>
                    <w:r w:rsidR="00672E0E">
                      <w:rPr>
                        <w:color w:val="808080" w:themeColor="background1" w:themeShade="80"/>
                      </w:rPr>
                      <w:t>6</w:t>
                    </w:r>
                    <w:r w:rsidRPr="00160A0A">
                      <w:rPr>
                        <w:color w:val="808080" w:themeColor="background1" w:themeShade="80"/>
                      </w:rPr>
                      <w:t>/202</w:t>
                    </w:r>
                    <w:r w:rsidR="00672E0E">
                      <w:rPr>
                        <w:color w:val="808080" w:themeColor="background1" w:themeShade="80"/>
                      </w:rPr>
                      <w:t>7</w:t>
                    </w:r>
                  </w:p>
                  <w:p w14:paraId="1D85EE77" w14:textId="3A9AD2E4" w:rsidR="00160A0A" w:rsidRPr="00160A0A" w:rsidRDefault="00160A0A">
                    <w:pPr>
                      <w:rPr>
                        <w:color w:val="808080" w:themeColor="background1" w:themeShade="80"/>
                        <w:sz w:val="18"/>
                        <w:szCs w:val="14"/>
                      </w:rPr>
                    </w:pPr>
                    <w:proofErr w:type="spellStart"/>
                    <w:r w:rsidRPr="00160A0A">
                      <w:rPr>
                        <w:color w:val="808080" w:themeColor="background1" w:themeShade="80"/>
                        <w:sz w:val="18"/>
                        <w:szCs w:val="14"/>
                      </w:rPr>
                      <w:t>Gestão</w:t>
                    </w:r>
                    <w:proofErr w:type="spellEnd"/>
                    <w:r w:rsidRPr="00160A0A">
                      <w:rPr>
                        <w:color w:val="808080" w:themeColor="background1" w:themeShade="80"/>
                        <w:sz w:val="18"/>
                        <w:szCs w:val="14"/>
                      </w:rPr>
                      <w:t xml:space="preserve"> de </w:t>
                    </w:r>
                    <w:proofErr w:type="spellStart"/>
                    <w:r w:rsidRPr="00160A0A">
                      <w:rPr>
                        <w:color w:val="808080" w:themeColor="background1" w:themeShade="80"/>
                        <w:sz w:val="18"/>
                        <w:szCs w:val="14"/>
                      </w:rPr>
                      <w:t>Projetos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pt-PT"/>
      </w:rPr>
      <w:drawing>
        <wp:inline distT="0" distB="0" distL="0" distR="0" wp14:anchorId="064EE538" wp14:editId="0BC01D28">
          <wp:extent cx="1841500" cy="334198"/>
          <wp:effectExtent l="0" t="0" r="6350" b="8890"/>
          <wp:docPr id="131143644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090" cy="3486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8764B7" w14:textId="77777777" w:rsidR="00160A0A" w:rsidRPr="00AA5772" w:rsidRDefault="00160A0A" w:rsidP="00391BFC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8F5692"/>
    <w:multiLevelType w:val="hybridMultilevel"/>
    <w:tmpl w:val="C816AF7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667551E"/>
    <w:multiLevelType w:val="hybridMultilevel"/>
    <w:tmpl w:val="9FE6E4EA"/>
    <w:lvl w:ilvl="0" w:tplc="0B82EE54">
      <w:numFmt w:val="bullet"/>
      <w:lvlText w:val="-"/>
      <w:lvlJc w:val="left"/>
      <w:pPr>
        <w:tabs>
          <w:tab w:val="num" w:pos="495"/>
        </w:tabs>
        <w:ind w:left="49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15"/>
        </w:tabs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5"/>
        </w:tabs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5"/>
        </w:tabs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5"/>
        </w:tabs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5"/>
        </w:tabs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5"/>
        </w:tabs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5"/>
        </w:tabs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5"/>
        </w:tabs>
        <w:ind w:left="6255" w:hanging="360"/>
      </w:pPr>
      <w:rPr>
        <w:rFonts w:ascii="Wingdings" w:hAnsi="Wingdings" w:hint="default"/>
      </w:rPr>
    </w:lvl>
  </w:abstractNum>
  <w:abstractNum w:abstractNumId="3" w15:restartNumberingAfterBreak="0">
    <w:nsid w:val="06A17EB9"/>
    <w:multiLevelType w:val="hybridMultilevel"/>
    <w:tmpl w:val="AB3CBBF6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1099"/>
    <w:multiLevelType w:val="hybridMultilevel"/>
    <w:tmpl w:val="F94A2560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15960"/>
    <w:multiLevelType w:val="hybridMultilevel"/>
    <w:tmpl w:val="203AAE7C"/>
    <w:lvl w:ilvl="0" w:tplc="39C0E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10AA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2E2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5EF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181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CA6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287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F04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0C16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CB925D2"/>
    <w:multiLevelType w:val="hybridMultilevel"/>
    <w:tmpl w:val="41E41CFE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C0D25"/>
    <w:multiLevelType w:val="hybridMultilevel"/>
    <w:tmpl w:val="F066FCEC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301F4"/>
    <w:multiLevelType w:val="hybridMultilevel"/>
    <w:tmpl w:val="5B3EAD9E"/>
    <w:lvl w:ilvl="0" w:tplc="C074B31A">
      <w:start w:val="1"/>
      <w:numFmt w:val="bullet"/>
      <w:lvlText w:val=""/>
      <w:lvlJc w:val="left"/>
      <w:pPr>
        <w:tabs>
          <w:tab w:val="num" w:pos="0"/>
        </w:tabs>
        <w:ind w:left="28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D0007B"/>
    <w:multiLevelType w:val="singleLevel"/>
    <w:tmpl w:val="4C4210C0"/>
    <w:lvl w:ilvl="0">
      <w:start w:val="1"/>
      <w:numFmt w:val="lowerLetter"/>
      <w:lvlText w:val="%1."/>
      <w:legacy w:legacy="1" w:legacySpace="120" w:legacyIndent="360"/>
      <w:lvlJc w:val="left"/>
      <w:pPr>
        <w:ind w:left="1440" w:hanging="360"/>
      </w:pPr>
    </w:lvl>
  </w:abstractNum>
  <w:abstractNum w:abstractNumId="10" w15:restartNumberingAfterBreak="0">
    <w:nsid w:val="40A82B13"/>
    <w:multiLevelType w:val="hybridMultilevel"/>
    <w:tmpl w:val="781C3D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D1AD1"/>
    <w:multiLevelType w:val="hybridMultilevel"/>
    <w:tmpl w:val="D7C66CBE"/>
    <w:lvl w:ilvl="0" w:tplc="19ECDC1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B367C"/>
    <w:multiLevelType w:val="hybridMultilevel"/>
    <w:tmpl w:val="C764E0BC"/>
    <w:lvl w:ilvl="0" w:tplc="C074B31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50B96"/>
    <w:multiLevelType w:val="hybridMultilevel"/>
    <w:tmpl w:val="3DD6B0C6"/>
    <w:lvl w:ilvl="0" w:tplc="230E1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ACC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0C17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2404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6AB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4C2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3AF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56B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B4AB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F8C6D05"/>
    <w:multiLevelType w:val="singleLevel"/>
    <w:tmpl w:val="72FEE562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num w:numId="1" w16cid:durableId="615986514">
    <w:abstractNumId w:val="14"/>
  </w:num>
  <w:num w:numId="2" w16cid:durableId="36348221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041829593">
    <w:abstractNumId w:val="0"/>
    <w:lvlOverride w:ilvl="0">
      <w:lvl w:ilvl="0">
        <w:numFmt w:val="bullet"/>
        <w:lvlText w:val="è"/>
        <w:legacy w:legacy="1" w:legacySpace="120" w:legacyIndent="360"/>
        <w:lvlJc w:val="left"/>
        <w:pPr>
          <w:ind w:left="720" w:hanging="360"/>
        </w:pPr>
      </w:lvl>
    </w:lvlOverride>
  </w:num>
  <w:num w:numId="4" w16cid:durableId="1916011815">
    <w:abstractNumId w:val="9"/>
  </w:num>
  <w:num w:numId="5" w16cid:durableId="1984114436">
    <w:abstractNumId w:val="2"/>
  </w:num>
  <w:num w:numId="6" w16cid:durableId="2140301096">
    <w:abstractNumId w:val="5"/>
  </w:num>
  <w:num w:numId="7" w16cid:durableId="885220331">
    <w:abstractNumId w:val="13"/>
  </w:num>
  <w:num w:numId="8" w16cid:durableId="1914005226">
    <w:abstractNumId w:val="6"/>
  </w:num>
  <w:num w:numId="9" w16cid:durableId="428544663">
    <w:abstractNumId w:val="1"/>
  </w:num>
  <w:num w:numId="10" w16cid:durableId="1389918312">
    <w:abstractNumId w:val="4"/>
  </w:num>
  <w:num w:numId="11" w16cid:durableId="1003632034">
    <w:abstractNumId w:val="7"/>
  </w:num>
  <w:num w:numId="12" w16cid:durableId="396438022">
    <w:abstractNumId w:val="12"/>
  </w:num>
  <w:num w:numId="13" w16cid:durableId="57095704">
    <w:abstractNumId w:val="3"/>
  </w:num>
  <w:num w:numId="14" w16cid:durableId="1635332588">
    <w:abstractNumId w:val="8"/>
  </w:num>
  <w:num w:numId="15" w16cid:durableId="1542521375">
    <w:abstractNumId w:val="11"/>
  </w:num>
  <w:num w:numId="16" w16cid:durableId="1389768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883"/>
    <w:rsid w:val="000048DA"/>
    <w:rsid w:val="00025C4A"/>
    <w:rsid w:val="00025D17"/>
    <w:rsid w:val="00031999"/>
    <w:rsid w:val="00041D5B"/>
    <w:rsid w:val="00057B60"/>
    <w:rsid w:val="000A0CC7"/>
    <w:rsid w:val="000B056C"/>
    <w:rsid w:val="000B37FD"/>
    <w:rsid w:val="000B49E8"/>
    <w:rsid w:val="000C29E8"/>
    <w:rsid w:val="000C42EA"/>
    <w:rsid w:val="000D1B7B"/>
    <w:rsid w:val="00103BB3"/>
    <w:rsid w:val="0011078E"/>
    <w:rsid w:val="001137C5"/>
    <w:rsid w:val="001149D5"/>
    <w:rsid w:val="001159E5"/>
    <w:rsid w:val="001226CB"/>
    <w:rsid w:val="0012447D"/>
    <w:rsid w:val="001456A5"/>
    <w:rsid w:val="00160A0A"/>
    <w:rsid w:val="00171C72"/>
    <w:rsid w:val="001B671D"/>
    <w:rsid w:val="001C79A2"/>
    <w:rsid w:val="001C7BAD"/>
    <w:rsid w:val="001D0D50"/>
    <w:rsid w:val="001E2681"/>
    <w:rsid w:val="001E5FBD"/>
    <w:rsid w:val="002112B3"/>
    <w:rsid w:val="00232CE2"/>
    <w:rsid w:val="00234C97"/>
    <w:rsid w:val="00246DC0"/>
    <w:rsid w:val="00252399"/>
    <w:rsid w:val="002618AE"/>
    <w:rsid w:val="0026383C"/>
    <w:rsid w:val="00263DB6"/>
    <w:rsid w:val="00264299"/>
    <w:rsid w:val="00274F8B"/>
    <w:rsid w:val="00297D08"/>
    <w:rsid w:val="002A70B2"/>
    <w:rsid w:val="002B6BD5"/>
    <w:rsid w:val="002C4754"/>
    <w:rsid w:val="002C518E"/>
    <w:rsid w:val="002D3F54"/>
    <w:rsid w:val="002F64B4"/>
    <w:rsid w:val="003027F2"/>
    <w:rsid w:val="00317DBD"/>
    <w:rsid w:val="003265B8"/>
    <w:rsid w:val="003301D5"/>
    <w:rsid w:val="00352714"/>
    <w:rsid w:val="0035360E"/>
    <w:rsid w:val="00361FE6"/>
    <w:rsid w:val="003638DD"/>
    <w:rsid w:val="00364383"/>
    <w:rsid w:val="0038040D"/>
    <w:rsid w:val="00391BFC"/>
    <w:rsid w:val="003A3767"/>
    <w:rsid w:val="003A6FD3"/>
    <w:rsid w:val="003D0CD0"/>
    <w:rsid w:val="003E576D"/>
    <w:rsid w:val="003E5BCE"/>
    <w:rsid w:val="003F2F88"/>
    <w:rsid w:val="003F7CB3"/>
    <w:rsid w:val="00413324"/>
    <w:rsid w:val="00414868"/>
    <w:rsid w:val="00423847"/>
    <w:rsid w:val="00445915"/>
    <w:rsid w:val="004475A9"/>
    <w:rsid w:val="00456739"/>
    <w:rsid w:val="00477312"/>
    <w:rsid w:val="00480679"/>
    <w:rsid w:val="004866C0"/>
    <w:rsid w:val="0048761C"/>
    <w:rsid w:val="00496F23"/>
    <w:rsid w:val="004E30EB"/>
    <w:rsid w:val="004E70E4"/>
    <w:rsid w:val="005118CF"/>
    <w:rsid w:val="0051634E"/>
    <w:rsid w:val="00533AB6"/>
    <w:rsid w:val="005364F5"/>
    <w:rsid w:val="00545894"/>
    <w:rsid w:val="00551839"/>
    <w:rsid w:val="00553CB6"/>
    <w:rsid w:val="005B7C01"/>
    <w:rsid w:val="005E4FDD"/>
    <w:rsid w:val="00604BA1"/>
    <w:rsid w:val="00615E33"/>
    <w:rsid w:val="00626135"/>
    <w:rsid w:val="00662055"/>
    <w:rsid w:val="006675AC"/>
    <w:rsid w:val="00672B00"/>
    <w:rsid w:val="00672E0E"/>
    <w:rsid w:val="00694CD2"/>
    <w:rsid w:val="006B080F"/>
    <w:rsid w:val="006B44C7"/>
    <w:rsid w:val="006D1E51"/>
    <w:rsid w:val="006D3041"/>
    <w:rsid w:val="006E41B3"/>
    <w:rsid w:val="006E750C"/>
    <w:rsid w:val="00715BA0"/>
    <w:rsid w:val="007314FB"/>
    <w:rsid w:val="00743968"/>
    <w:rsid w:val="007568B7"/>
    <w:rsid w:val="00787BE3"/>
    <w:rsid w:val="007974BC"/>
    <w:rsid w:val="007A3BE4"/>
    <w:rsid w:val="007A5A4B"/>
    <w:rsid w:val="007B50A7"/>
    <w:rsid w:val="007E291D"/>
    <w:rsid w:val="007E43A2"/>
    <w:rsid w:val="007E5209"/>
    <w:rsid w:val="007F0E1A"/>
    <w:rsid w:val="007F4087"/>
    <w:rsid w:val="00804267"/>
    <w:rsid w:val="00807DA5"/>
    <w:rsid w:val="00813E09"/>
    <w:rsid w:val="008203B6"/>
    <w:rsid w:val="00850E72"/>
    <w:rsid w:val="008634B0"/>
    <w:rsid w:val="00882E3A"/>
    <w:rsid w:val="00882F1C"/>
    <w:rsid w:val="00893324"/>
    <w:rsid w:val="008E2180"/>
    <w:rsid w:val="0092118C"/>
    <w:rsid w:val="00921D2A"/>
    <w:rsid w:val="0092523C"/>
    <w:rsid w:val="00931694"/>
    <w:rsid w:val="00933988"/>
    <w:rsid w:val="009340C8"/>
    <w:rsid w:val="009351DF"/>
    <w:rsid w:val="009471D2"/>
    <w:rsid w:val="009604FD"/>
    <w:rsid w:val="009663F6"/>
    <w:rsid w:val="009671D2"/>
    <w:rsid w:val="00970B94"/>
    <w:rsid w:val="00974858"/>
    <w:rsid w:val="00983DAF"/>
    <w:rsid w:val="00986CE3"/>
    <w:rsid w:val="00992AAC"/>
    <w:rsid w:val="009A1039"/>
    <w:rsid w:val="009B406E"/>
    <w:rsid w:val="009D5036"/>
    <w:rsid w:val="00A02C9D"/>
    <w:rsid w:val="00A07024"/>
    <w:rsid w:val="00A12D18"/>
    <w:rsid w:val="00A4582A"/>
    <w:rsid w:val="00A624ED"/>
    <w:rsid w:val="00A7010B"/>
    <w:rsid w:val="00A7368D"/>
    <w:rsid w:val="00A83950"/>
    <w:rsid w:val="00AA5772"/>
    <w:rsid w:val="00AB3879"/>
    <w:rsid w:val="00AB63F5"/>
    <w:rsid w:val="00AD0313"/>
    <w:rsid w:val="00AD23B6"/>
    <w:rsid w:val="00AD7417"/>
    <w:rsid w:val="00AE21A0"/>
    <w:rsid w:val="00AE2883"/>
    <w:rsid w:val="00AE3E9D"/>
    <w:rsid w:val="00AE423D"/>
    <w:rsid w:val="00AF0E95"/>
    <w:rsid w:val="00AF23A6"/>
    <w:rsid w:val="00B037AB"/>
    <w:rsid w:val="00B06F29"/>
    <w:rsid w:val="00B07403"/>
    <w:rsid w:val="00B11D03"/>
    <w:rsid w:val="00B13277"/>
    <w:rsid w:val="00B26FAC"/>
    <w:rsid w:val="00B36ECD"/>
    <w:rsid w:val="00B40B9C"/>
    <w:rsid w:val="00B7025B"/>
    <w:rsid w:val="00B745DF"/>
    <w:rsid w:val="00B7766B"/>
    <w:rsid w:val="00B83439"/>
    <w:rsid w:val="00B93D2B"/>
    <w:rsid w:val="00BA12F6"/>
    <w:rsid w:val="00BC483A"/>
    <w:rsid w:val="00BD29E7"/>
    <w:rsid w:val="00BE1759"/>
    <w:rsid w:val="00BF388B"/>
    <w:rsid w:val="00C05A82"/>
    <w:rsid w:val="00C241AE"/>
    <w:rsid w:val="00C25F5F"/>
    <w:rsid w:val="00C65E16"/>
    <w:rsid w:val="00C66B98"/>
    <w:rsid w:val="00C71534"/>
    <w:rsid w:val="00C80439"/>
    <w:rsid w:val="00C81DB8"/>
    <w:rsid w:val="00C82B44"/>
    <w:rsid w:val="00CA158B"/>
    <w:rsid w:val="00CA5766"/>
    <w:rsid w:val="00CD2EA6"/>
    <w:rsid w:val="00CD4039"/>
    <w:rsid w:val="00D049AE"/>
    <w:rsid w:val="00D30EE1"/>
    <w:rsid w:val="00D3305C"/>
    <w:rsid w:val="00D50118"/>
    <w:rsid w:val="00D52E86"/>
    <w:rsid w:val="00D64737"/>
    <w:rsid w:val="00D67CF4"/>
    <w:rsid w:val="00D806AD"/>
    <w:rsid w:val="00D86AF3"/>
    <w:rsid w:val="00D95D29"/>
    <w:rsid w:val="00D9730D"/>
    <w:rsid w:val="00DA4D6B"/>
    <w:rsid w:val="00DC57D9"/>
    <w:rsid w:val="00DD5E1D"/>
    <w:rsid w:val="00DF1AD3"/>
    <w:rsid w:val="00DF4A38"/>
    <w:rsid w:val="00E06E68"/>
    <w:rsid w:val="00E1046B"/>
    <w:rsid w:val="00E1173D"/>
    <w:rsid w:val="00E404FC"/>
    <w:rsid w:val="00E474C7"/>
    <w:rsid w:val="00E50C22"/>
    <w:rsid w:val="00E73057"/>
    <w:rsid w:val="00EB354D"/>
    <w:rsid w:val="00EB4276"/>
    <w:rsid w:val="00EC6772"/>
    <w:rsid w:val="00ED759F"/>
    <w:rsid w:val="00EE00AA"/>
    <w:rsid w:val="00EE20BA"/>
    <w:rsid w:val="00EE769D"/>
    <w:rsid w:val="00EF541F"/>
    <w:rsid w:val="00EF5C78"/>
    <w:rsid w:val="00EF77B6"/>
    <w:rsid w:val="00F1160C"/>
    <w:rsid w:val="00F157A4"/>
    <w:rsid w:val="00F231C1"/>
    <w:rsid w:val="00F3322D"/>
    <w:rsid w:val="00F415BC"/>
    <w:rsid w:val="00F436A1"/>
    <w:rsid w:val="00F44643"/>
    <w:rsid w:val="00F52CEF"/>
    <w:rsid w:val="00F54CC6"/>
    <w:rsid w:val="00F80517"/>
    <w:rsid w:val="00F80E83"/>
    <w:rsid w:val="00F81555"/>
    <w:rsid w:val="00F92431"/>
    <w:rsid w:val="00F967C8"/>
    <w:rsid w:val="00FA4C0A"/>
    <w:rsid w:val="00FB49F2"/>
    <w:rsid w:val="00FC77B9"/>
    <w:rsid w:val="00FD0D7E"/>
    <w:rsid w:val="00FD563A"/>
    <w:rsid w:val="00FD652A"/>
    <w:rsid w:val="00FE31E3"/>
    <w:rsid w:val="00FF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A49BD1"/>
  <w15:chartTrackingRefBased/>
  <w15:docId w15:val="{7D6DDDC4-CBCD-43FC-9AC0-464F60C6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6E68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arte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Ttulo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  <w:rPr>
      <w:b/>
      <w:sz w:val="18"/>
    </w:r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Listanumerada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Cabealho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Textodenotaderodap">
    <w:name w:val="footnote text"/>
    <w:basedOn w:val="Normal"/>
    <w:semiHidden/>
    <w:rPr>
      <w:sz w:val="18"/>
    </w:rPr>
  </w:style>
  <w:style w:type="character" w:styleId="Refdenotaderodap">
    <w:name w:val="footnote reference"/>
    <w:basedOn w:val="Tipodeletrapredefinidodopargrafo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Refdecomentrio">
    <w:name w:val="annotation reference"/>
    <w:basedOn w:val="Tipodeletrapredefinidodopargrafo"/>
    <w:semiHidden/>
    <w:rPr>
      <w:sz w:val="16"/>
    </w:rPr>
  </w:style>
  <w:style w:type="paragraph" w:styleId="Textodecomentrio">
    <w:name w:val="annotation text"/>
    <w:basedOn w:val="Normal"/>
    <w:semiHidden/>
    <w:rPr>
      <w:sz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character" w:styleId="Hiperligaovisitada">
    <w:name w:val="FollowedHyperlink"/>
    <w:basedOn w:val="Tipodeletrapredefinidodopargrafo"/>
    <w:rPr>
      <w:color w:val="800080"/>
      <w:u w:val="single"/>
    </w:rPr>
  </w:style>
  <w:style w:type="paragraph" w:styleId="Textodebalo">
    <w:name w:val="Balloon Text"/>
    <w:basedOn w:val="Normal"/>
    <w:semiHidden/>
    <w:rsid w:val="00AE2883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103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-formatado">
    <w:name w:val="HTML Preformatted"/>
    <w:basedOn w:val="Normal"/>
    <w:rsid w:val="00986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PargrafodaLista">
    <w:name w:val="List Paragraph"/>
    <w:basedOn w:val="Normal"/>
    <w:uiPriority w:val="34"/>
    <w:qFormat/>
    <w:rsid w:val="00E1173D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rsid w:val="00E06E68"/>
    <w:rPr>
      <w:rFonts w:ascii="Arial" w:hAnsi="Arial"/>
      <w:b/>
      <w:color w:val="FFFFFF"/>
      <w:sz w:val="26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160A0A"/>
    <w:rPr>
      <w:rFonts w:ascii="Arial" w:hAnsi="Arial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1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56008-6F11-4F76-94D1-C612A0ABD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5414</TotalTime>
  <Pages>3</Pages>
  <Words>264</Words>
  <Characters>1426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Charter Form Template</vt:lpstr>
      <vt:lpstr>Project Charter Form Template</vt:lpstr>
    </vt:vector>
  </TitlesOfParts>
  <Company>CVR/IT Consulting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Form Template</dc:title>
  <dc:subject/>
  <dc:creator>Dr. Gary J. Evans, PMP</dc:creator>
  <cp:keywords>Charter;</cp:keywords>
  <dc:description/>
  <cp:lastModifiedBy>Alberto Pereira</cp:lastModifiedBy>
  <cp:revision>10</cp:revision>
  <cp:lastPrinted>2024-11-24T17:29:00Z</cp:lastPrinted>
  <dcterms:created xsi:type="dcterms:W3CDTF">2023-03-06T00:24:00Z</dcterms:created>
  <dcterms:modified xsi:type="dcterms:W3CDTF">2026-09-22T17:44:00Z</dcterms:modified>
  <cp:category>Rev 2.2;last template update 3-6-2005 gje</cp:category>
</cp:coreProperties>
</file>